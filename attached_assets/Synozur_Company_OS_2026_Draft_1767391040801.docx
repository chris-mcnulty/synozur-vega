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3E28" w14:textId="77777777" w:rsidR="00CF7DE5" w:rsidRDefault="00CF7DE5">
      <w:r>
        <w:rPr>
          <w:noProof/>
        </w:rPr>
        <w:drawing>
          <wp:inline distT="0" distB="0" distL="0" distR="0" wp14:anchorId="36320BCC" wp14:editId="38FB53B9">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2ADE50E3" w14:textId="48099D41" w:rsidR="00CF7DE5" w:rsidRDefault="00202E48" w:rsidP="00AD5E80">
      <w:pPr>
        <w:pStyle w:val="Title"/>
      </w:pPr>
      <w:r>
        <w:t>Synozur Company Operating System (CoS)</w:t>
      </w:r>
    </w:p>
    <w:p w14:paraId="1ACD35D0" w14:textId="1F31E918" w:rsidR="00202E48" w:rsidRDefault="00202E48" w:rsidP="00202E48">
      <w:pPr>
        <w:pStyle w:val="Subtitle"/>
      </w:pPr>
      <w:r>
        <w:t>2026 Draft</w:t>
      </w:r>
    </w:p>
    <w:p w14:paraId="759FCDF8" w14:textId="77777777" w:rsidR="00202E48" w:rsidRPr="00202E48" w:rsidRDefault="00202E48" w:rsidP="00202E48">
      <w:pPr>
        <w:pStyle w:val="Heading1"/>
      </w:pPr>
      <w:r w:rsidRPr="00202E48">
        <w:t>Foundation </w:t>
      </w:r>
    </w:p>
    <w:p w14:paraId="0EAD8F5E" w14:textId="77777777" w:rsidR="00202E48" w:rsidRPr="00202E48" w:rsidRDefault="00202E48" w:rsidP="00202E48">
      <w:pPr>
        <w:pStyle w:val="Heading2"/>
      </w:pPr>
      <w:r w:rsidRPr="00202E48">
        <w:t>Mission </w:t>
      </w:r>
    </w:p>
    <w:p w14:paraId="3361CEC2" w14:textId="77777777" w:rsidR="00202E48" w:rsidRPr="00202E48" w:rsidRDefault="00202E48" w:rsidP="00202E48">
      <w:r w:rsidRPr="00202E48">
        <w:t>We navigate organizations through the complexities of strategic transformation with ease. </w:t>
      </w:r>
    </w:p>
    <w:p w14:paraId="4A45B880" w14:textId="77777777" w:rsidR="00202E48" w:rsidRPr="00202E48" w:rsidRDefault="00202E48" w:rsidP="00202E48">
      <w:pPr>
        <w:pStyle w:val="Heading2"/>
      </w:pPr>
      <w:r w:rsidRPr="00202E48">
        <w:t>Vision </w:t>
      </w:r>
    </w:p>
    <w:p w14:paraId="6FC3E009" w14:textId="77777777" w:rsidR="00202E48" w:rsidRPr="00202E48" w:rsidRDefault="00202E48" w:rsidP="00202E48">
      <w:r w:rsidRPr="00202E48">
        <w:t>Transform the business landscape by making the desirable achievable. </w:t>
      </w:r>
    </w:p>
    <w:p w14:paraId="4876BBCB" w14:textId="77777777" w:rsidR="00202E48" w:rsidRPr="00202E48" w:rsidRDefault="00202E48" w:rsidP="00202E48">
      <w:pPr>
        <w:pStyle w:val="Heading2"/>
      </w:pPr>
      <w:r w:rsidRPr="00202E48">
        <w:t>Purpose </w:t>
      </w:r>
    </w:p>
    <w:p w14:paraId="0E0F44C6" w14:textId="77777777" w:rsidR="00202E48" w:rsidRPr="00202E48" w:rsidRDefault="00202E48" w:rsidP="00202E48">
      <w:r w:rsidRPr="00202E48">
        <w:t>Help clients get where they need to be to thrive—through empathy, innovation, and exceptional value. </w:t>
      </w:r>
    </w:p>
    <w:p w14:paraId="7ACE143A" w14:textId="77777777" w:rsidR="00202E48" w:rsidRPr="00202E48" w:rsidRDefault="00202E48" w:rsidP="00202E48">
      <w:pPr>
        <w:pStyle w:val="Heading2"/>
      </w:pPr>
      <w:r w:rsidRPr="00202E48">
        <w:t>Core Values (Expanded) </w:t>
      </w:r>
    </w:p>
    <w:p w14:paraId="4EEAED08" w14:textId="77777777" w:rsidR="00202E48" w:rsidRPr="00202E48" w:rsidRDefault="00202E48" w:rsidP="00202E48">
      <w:pPr>
        <w:pStyle w:val="Heading3"/>
      </w:pPr>
      <w:r w:rsidRPr="00202E48">
        <w:t>Ethical: </w:t>
      </w:r>
    </w:p>
    <w:p w14:paraId="25941E67" w14:textId="77777777" w:rsidR="00202E48" w:rsidRPr="00202E48" w:rsidRDefault="00202E48" w:rsidP="00202E48">
      <w:r w:rsidRPr="00202E48">
        <w:t>We operate with unwavering integrity, fairness, and respect. Every decision is made with a commitment to doing what’s right for our clients, employees, and communities—even when it’s difficult or costly. </w:t>
      </w:r>
    </w:p>
    <w:p w14:paraId="3E5F2EBC" w14:textId="77777777" w:rsidR="00202E48" w:rsidRPr="00202E48" w:rsidRDefault="00202E48" w:rsidP="00202E48">
      <w:pPr>
        <w:pStyle w:val="Heading3"/>
      </w:pPr>
      <w:r w:rsidRPr="00202E48">
        <w:t>Inclusive: </w:t>
      </w:r>
    </w:p>
    <w:p w14:paraId="6490A98D" w14:textId="77777777" w:rsidR="00202E48" w:rsidRPr="00202E48" w:rsidRDefault="00202E48" w:rsidP="00202E48">
      <w:r w:rsidRPr="00202E48">
        <w:t>We foster a culture of belonging, wellbeing, and diversity. Every voice is valued, and we actively seek out different perspectives to drive innovation and mutual respect. </w:t>
      </w:r>
    </w:p>
    <w:p w14:paraId="1CC57C76" w14:textId="77777777" w:rsidR="00202E48" w:rsidRPr="00202E48" w:rsidRDefault="00202E48" w:rsidP="00202E48">
      <w:pPr>
        <w:pStyle w:val="Heading3"/>
      </w:pPr>
      <w:r w:rsidRPr="00202E48">
        <w:lastRenderedPageBreak/>
        <w:t>Honesty &amp; Integrity: </w:t>
      </w:r>
    </w:p>
    <w:p w14:paraId="5F448678" w14:textId="77777777" w:rsidR="00202E48" w:rsidRPr="00202E48" w:rsidRDefault="00202E48" w:rsidP="00202E48">
      <w:r w:rsidRPr="00202E48">
        <w:t>We are transparent in our actions and communications. We own our mistakes, celebrate our successes, and always strive to do the right thing, building trust through consistency. </w:t>
      </w:r>
    </w:p>
    <w:p w14:paraId="62E78DFF" w14:textId="77777777" w:rsidR="00202E48" w:rsidRPr="00202E48" w:rsidRDefault="00202E48" w:rsidP="00202E48">
      <w:pPr>
        <w:pStyle w:val="Heading3"/>
      </w:pPr>
      <w:r w:rsidRPr="00202E48">
        <w:t>Human-Centric: </w:t>
      </w:r>
    </w:p>
    <w:p w14:paraId="683F58C2" w14:textId="77777777" w:rsidR="00202E48" w:rsidRPr="00202E48" w:rsidRDefault="00202E48" w:rsidP="00202E48">
      <w:r w:rsidRPr="00202E48">
        <w:t>Our approach is rooted in empathy and active listening. We tailor every solution to the needs, aspirations, and wellbeing of the people involved, ensuring transformation enhances the human experience. </w:t>
      </w:r>
    </w:p>
    <w:p w14:paraId="613D049C" w14:textId="77777777" w:rsidR="00202E48" w:rsidRPr="00202E48" w:rsidRDefault="00202E48" w:rsidP="00202E48">
      <w:pPr>
        <w:pStyle w:val="Heading3"/>
      </w:pPr>
      <w:r w:rsidRPr="00202E48">
        <w:t>Entrepreneurial: </w:t>
      </w:r>
    </w:p>
    <w:p w14:paraId="7CE6B15B" w14:textId="77777777" w:rsidR="00202E48" w:rsidRPr="00202E48" w:rsidRDefault="00202E48" w:rsidP="00202E48">
      <w:r w:rsidRPr="00202E48">
        <w:t>We encourage innovation, creativity, and proactive problem-solving. We embrace calculated risks, demonstrate resilience, and take ownership and accountability for delivering exceptional results. Continuous learning and adaptability are core to our growth. </w:t>
      </w:r>
    </w:p>
    <w:p w14:paraId="392EE459" w14:textId="77777777" w:rsidR="00202E48" w:rsidRPr="00202E48" w:rsidRDefault="00202E48" w:rsidP="00202E48">
      <w:pPr>
        <w:pStyle w:val="Heading3"/>
      </w:pPr>
      <w:r w:rsidRPr="00202E48">
        <w:t>Excellence: </w:t>
      </w:r>
    </w:p>
    <w:p w14:paraId="56FB0093" w14:textId="77777777" w:rsidR="00202E48" w:rsidRPr="00202E48" w:rsidRDefault="00202E48" w:rsidP="00202E48">
      <w:r w:rsidRPr="00202E48">
        <w:t>We set and uphold high standards for quality and performance. Precision and thoroughness are prioritized over speed, and we are committed to ongoing improvement and client satisfaction. </w:t>
      </w:r>
    </w:p>
    <w:p w14:paraId="7651E3DC" w14:textId="77777777" w:rsidR="00202E48" w:rsidRPr="00202E48" w:rsidRDefault="00202E48" w:rsidP="00202E48">
      <w:pPr>
        <w:pStyle w:val="Heading3"/>
      </w:pPr>
      <w:r w:rsidRPr="00202E48">
        <w:t>Transparency: </w:t>
      </w:r>
    </w:p>
    <w:p w14:paraId="3E9F74AB" w14:textId="77777777" w:rsidR="00202E48" w:rsidRPr="00202E48" w:rsidRDefault="00202E48" w:rsidP="00202E48">
      <w:r w:rsidRPr="00202E48">
        <w:t>We emphasize openness and honesty in all interactions, internally and externally. Information is shared freely, and decisions are made collaboratively. </w:t>
      </w:r>
    </w:p>
    <w:p w14:paraId="064BA6CE" w14:textId="77777777" w:rsidR="00202E48" w:rsidRPr="00202E48" w:rsidRDefault="00202E48" w:rsidP="00202E48">
      <w:pPr>
        <w:pStyle w:val="Heading2"/>
      </w:pPr>
      <w:r w:rsidRPr="00202E48">
        <w:t>Enduring Principles </w:t>
      </w:r>
    </w:p>
    <w:p w14:paraId="1F4AE8C8" w14:textId="77777777" w:rsidR="00202E48" w:rsidRPr="00202E48" w:rsidRDefault="00202E48" w:rsidP="00C34B03">
      <w:pPr>
        <w:numPr>
          <w:ilvl w:val="0"/>
          <w:numId w:val="1"/>
        </w:numPr>
      </w:pPr>
      <w:r w:rsidRPr="00202E48">
        <w:t>Human-centered empathetic approach </w:t>
      </w:r>
    </w:p>
    <w:p w14:paraId="17D10020" w14:textId="77777777" w:rsidR="00202E48" w:rsidRPr="00202E48" w:rsidRDefault="00202E48" w:rsidP="00C34B03">
      <w:pPr>
        <w:numPr>
          <w:ilvl w:val="0"/>
          <w:numId w:val="2"/>
        </w:numPr>
      </w:pPr>
      <w:r w:rsidRPr="00202E48">
        <w:t>Relationship with partners (Microsoft, Alliance members) </w:t>
      </w:r>
    </w:p>
    <w:p w14:paraId="47FE7955" w14:textId="77777777" w:rsidR="00202E48" w:rsidRPr="00202E48" w:rsidRDefault="00202E48" w:rsidP="00C34B03">
      <w:pPr>
        <w:numPr>
          <w:ilvl w:val="0"/>
          <w:numId w:val="3"/>
        </w:numPr>
      </w:pPr>
      <w:r w:rsidRPr="00202E48">
        <w:t>Ethical &amp; Inclusive </w:t>
      </w:r>
    </w:p>
    <w:p w14:paraId="08818414" w14:textId="77777777" w:rsidR="00202E48" w:rsidRPr="00202E48" w:rsidRDefault="00202E48" w:rsidP="00C34B03">
      <w:pPr>
        <w:numPr>
          <w:ilvl w:val="0"/>
          <w:numId w:val="4"/>
        </w:numPr>
      </w:pPr>
      <w:r w:rsidRPr="00202E48">
        <w:t>Transparency </w:t>
      </w:r>
    </w:p>
    <w:p w14:paraId="6BB4B0B4" w14:textId="77777777" w:rsidR="00202E48" w:rsidRPr="00202E48" w:rsidRDefault="00202E48" w:rsidP="00202E48">
      <w:r w:rsidRPr="00202E48">
        <w:t> </w:t>
      </w:r>
    </w:p>
    <w:p w14:paraId="0DEBE780" w14:textId="77777777" w:rsidR="00202E48" w:rsidRPr="00202E48" w:rsidRDefault="00202E48" w:rsidP="00202E48">
      <w:pPr>
        <w:pStyle w:val="Heading2"/>
      </w:pPr>
      <w:r w:rsidRPr="00202E48">
        <w:t>Annual Goals (2026) </w:t>
      </w:r>
    </w:p>
    <w:p w14:paraId="2E1CC197" w14:textId="77777777" w:rsidR="00202E48" w:rsidRPr="00202E48" w:rsidRDefault="00202E48" w:rsidP="00C34B03">
      <w:pPr>
        <w:numPr>
          <w:ilvl w:val="0"/>
          <w:numId w:val="5"/>
        </w:numPr>
      </w:pPr>
      <w:r w:rsidRPr="00202E48">
        <w:rPr>
          <w:b/>
          <w:bCs/>
        </w:rPr>
        <w:t>Revenue:</w:t>
      </w:r>
      <w:r w:rsidRPr="00202E48">
        <w:t> $4,000,000 </w:t>
      </w:r>
    </w:p>
    <w:p w14:paraId="203B7827" w14:textId="77777777" w:rsidR="00202E48" w:rsidRPr="00202E48" w:rsidRDefault="00202E48" w:rsidP="00C34B03">
      <w:pPr>
        <w:numPr>
          <w:ilvl w:val="0"/>
          <w:numId w:val="6"/>
        </w:numPr>
      </w:pPr>
      <w:r w:rsidRPr="00202E48">
        <w:rPr>
          <w:b/>
          <w:bCs/>
        </w:rPr>
        <w:t>Profit:</w:t>
      </w:r>
      <w:r w:rsidRPr="00202E48">
        <w:t> $1,000,000 </w:t>
      </w:r>
    </w:p>
    <w:p w14:paraId="247D2FC9" w14:textId="77777777" w:rsidR="00202E48" w:rsidRPr="00202E48" w:rsidRDefault="00202E48" w:rsidP="00C34B03">
      <w:pPr>
        <w:numPr>
          <w:ilvl w:val="0"/>
          <w:numId w:val="7"/>
        </w:numPr>
      </w:pPr>
      <w:r w:rsidRPr="00202E48">
        <w:rPr>
          <w:b/>
          <w:bCs/>
        </w:rPr>
        <w:lastRenderedPageBreak/>
        <w:t>Growth Rate:</w:t>
      </w:r>
      <w:r w:rsidRPr="00202E48">
        <w:t> 30% </w:t>
      </w:r>
    </w:p>
    <w:p w14:paraId="719EEDA9" w14:textId="77777777" w:rsidR="00202E48" w:rsidRPr="00202E48" w:rsidRDefault="00202E48" w:rsidP="00C34B03">
      <w:pPr>
        <w:numPr>
          <w:ilvl w:val="0"/>
          <w:numId w:val="8"/>
        </w:numPr>
      </w:pPr>
      <w:r w:rsidRPr="00202E48">
        <w:rPr>
          <w:b/>
          <w:bCs/>
        </w:rPr>
        <w:t>New Clients:</w:t>
      </w:r>
      <w:r w:rsidRPr="00202E48">
        <w:t> 40+ </w:t>
      </w:r>
    </w:p>
    <w:p w14:paraId="79105CB5" w14:textId="77777777" w:rsidR="00202E48" w:rsidRPr="00202E48" w:rsidRDefault="00202E48" w:rsidP="00C34B03">
      <w:pPr>
        <w:numPr>
          <w:ilvl w:val="0"/>
          <w:numId w:val="9"/>
        </w:numPr>
      </w:pPr>
      <w:r w:rsidRPr="00202E48">
        <w:rPr>
          <w:b/>
          <w:bCs/>
        </w:rPr>
        <w:t>CSAT:</w:t>
      </w:r>
      <w:r w:rsidRPr="00202E48">
        <w:t> &gt;90% (quarterly cadence) </w:t>
      </w:r>
    </w:p>
    <w:p w14:paraId="03C196C0" w14:textId="77777777" w:rsidR="00202E48" w:rsidRPr="00202E48" w:rsidRDefault="00202E48" w:rsidP="00C34B03">
      <w:pPr>
        <w:numPr>
          <w:ilvl w:val="0"/>
          <w:numId w:val="10"/>
        </w:numPr>
      </w:pPr>
      <w:r w:rsidRPr="00202E48">
        <w:rPr>
          <w:b/>
          <w:bCs/>
        </w:rPr>
        <w:t>NPS:</w:t>
      </w:r>
      <w:r w:rsidRPr="00202E48">
        <w:t> Develop and track quarterly cadence </w:t>
      </w:r>
    </w:p>
    <w:p w14:paraId="34C0F521" w14:textId="77777777" w:rsidR="00202E48" w:rsidRPr="00202E48" w:rsidRDefault="00202E48" w:rsidP="00C34B03">
      <w:pPr>
        <w:numPr>
          <w:ilvl w:val="0"/>
          <w:numId w:val="11"/>
        </w:numPr>
      </w:pPr>
      <w:r w:rsidRPr="00202E48">
        <w:rPr>
          <w:b/>
          <w:bCs/>
        </w:rPr>
        <w:t>Employee Engagement:</w:t>
      </w:r>
      <w:r w:rsidRPr="00202E48">
        <w:t> Pulse surveys (quarterly), eNPS </w:t>
      </w:r>
    </w:p>
    <w:p w14:paraId="6988C15C" w14:textId="77777777" w:rsidR="00202E48" w:rsidRPr="00202E48" w:rsidRDefault="00202E48" w:rsidP="00C34B03">
      <w:pPr>
        <w:numPr>
          <w:ilvl w:val="0"/>
          <w:numId w:val="12"/>
        </w:numPr>
      </w:pPr>
      <w:r w:rsidRPr="00202E48">
        <w:rPr>
          <w:b/>
          <w:bCs/>
        </w:rPr>
        <w:t>Operational Efficiency:</w:t>
      </w:r>
      <w:r w:rsidRPr="00202E48">
        <w:t> </w:t>
      </w:r>
    </w:p>
    <w:p w14:paraId="3E6EE67A" w14:textId="77777777" w:rsidR="00202E48" w:rsidRPr="00202E48" w:rsidRDefault="00202E48" w:rsidP="00C34B03">
      <w:pPr>
        <w:numPr>
          <w:ilvl w:val="0"/>
          <w:numId w:val="13"/>
        </w:numPr>
      </w:pPr>
      <w:r w:rsidRPr="00202E48">
        <w:t>Gross margin: 25%+ </w:t>
      </w:r>
    </w:p>
    <w:p w14:paraId="3F8C9A0E" w14:textId="77777777" w:rsidR="00202E48" w:rsidRPr="00202E48" w:rsidRDefault="00202E48" w:rsidP="00C34B03">
      <w:pPr>
        <w:numPr>
          <w:ilvl w:val="0"/>
          <w:numId w:val="14"/>
        </w:numPr>
      </w:pPr>
      <w:r w:rsidRPr="00202E48">
        <w:t>SG&amp;A as % of revenue: &lt;45% </w:t>
      </w:r>
    </w:p>
    <w:p w14:paraId="0FFEECB9" w14:textId="77777777" w:rsidR="00202E48" w:rsidRPr="00202E48" w:rsidRDefault="00202E48" w:rsidP="00C34B03">
      <w:pPr>
        <w:numPr>
          <w:ilvl w:val="0"/>
          <w:numId w:val="15"/>
        </w:numPr>
      </w:pPr>
      <w:r w:rsidRPr="00202E48">
        <w:t>Days sales outstanding: &lt;45 </w:t>
      </w:r>
    </w:p>
    <w:p w14:paraId="41CC1C52" w14:textId="77777777" w:rsidR="00202E48" w:rsidRPr="00202E48" w:rsidRDefault="00202E48" w:rsidP="00C34B03">
      <w:pPr>
        <w:numPr>
          <w:ilvl w:val="0"/>
          <w:numId w:val="16"/>
        </w:numPr>
      </w:pPr>
      <w:r w:rsidRPr="00202E48">
        <w:t>Cost management: Annual review and reduction targets </w:t>
      </w:r>
    </w:p>
    <w:p w14:paraId="4E674896" w14:textId="77777777" w:rsidR="00202E48" w:rsidRPr="00202E48" w:rsidRDefault="00202E48" w:rsidP="00202E48">
      <w:r w:rsidRPr="00202E48">
        <w:t> </w:t>
      </w:r>
    </w:p>
    <w:p w14:paraId="6B587150" w14:textId="77777777" w:rsidR="00202E48" w:rsidRPr="00202E48" w:rsidRDefault="00202E48" w:rsidP="00202E48">
      <w:pPr>
        <w:pStyle w:val="Heading2"/>
      </w:pPr>
      <w:r w:rsidRPr="00202E48">
        <w:t>Strategies </w:t>
      </w:r>
    </w:p>
    <w:p w14:paraId="3B000D90" w14:textId="77777777" w:rsidR="00202E48" w:rsidRPr="00202E48" w:rsidRDefault="00202E48" w:rsidP="00202E48">
      <w:pPr>
        <w:pStyle w:val="Heading3"/>
      </w:pPr>
      <w:r w:rsidRPr="00202E48">
        <w:t>1. Operate as an AI-First Frontier Firm </w:t>
      </w:r>
    </w:p>
    <w:p w14:paraId="0C151EC3" w14:textId="77777777" w:rsidR="00202E48" w:rsidRPr="00202E48" w:rsidRDefault="00202E48" w:rsidP="00202E48">
      <w:r w:rsidRPr="00202E48">
        <w:t>Embed artificial intelligence into the fabric of our business model—AI is a core driver of value creation, agility, and innovation. Prioritize responsible AI practices, robust cloud-native infrastructure, and continuous learning to ensure ethical, secure, and adaptive solutions. </w:t>
      </w:r>
    </w:p>
    <w:p w14:paraId="2149E354" w14:textId="77777777" w:rsidR="00202E48" w:rsidRPr="00202E48" w:rsidRDefault="00202E48" w:rsidP="00202E48">
      <w:pPr>
        <w:pStyle w:val="Heading3"/>
      </w:pPr>
      <w:r w:rsidRPr="00202E48">
        <w:t>2. Customer-Centric, Storytelling &amp; Outcome-Driven Messaging </w:t>
      </w:r>
    </w:p>
    <w:p w14:paraId="2AA2C1BE" w14:textId="77777777" w:rsidR="00202E48" w:rsidRPr="00202E48" w:rsidRDefault="00202E48" w:rsidP="00202E48">
      <w:r w:rsidRPr="00202E48">
        <w:t>Position Synozur as the transformation company—emphasize client journeys, outcomes, and trust. Leverage our Fortune 500 background and empathetic approach as key differentiators. </w:t>
      </w:r>
    </w:p>
    <w:p w14:paraId="40EF60A7" w14:textId="77777777" w:rsidR="00202E48" w:rsidRPr="00202E48" w:rsidRDefault="00202E48" w:rsidP="00202E48">
      <w:pPr>
        <w:pStyle w:val="Heading3"/>
      </w:pPr>
      <w:r w:rsidRPr="00202E48">
        <w:t>3. Midmarket Focus </w:t>
      </w:r>
    </w:p>
    <w:p w14:paraId="3A5BBD36" w14:textId="77777777" w:rsidR="00202E48" w:rsidRPr="00202E48" w:rsidRDefault="00202E48" w:rsidP="00202E48">
      <w:r w:rsidRPr="00202E48">
        <w:t>Target organizations with &gt;$50M annual revenue, primarily in the U.S., with expansion into private equity, tribal business, and a new sector (to be researched and defined). </w:t>
      </w:r>
    </w:p>
    <w:p w14:paraId="6C769296" w14:textId="77777777" w:rsidR="00202E48" w:rsidRPr="00202E48" w:rsidRDefault="00202E48" w:rsidP="00202E48">
      <w:pPr>
        <w:pStyle w:val="Heading3"/>
      </w:pPr>
      <w:r w:rsidRPr="00202E48">
        <w:t>4. Strategic Advisory Services </w:t>
      </w:r>
    </w:p>
    <w:p w14:paraId="1BE279C2" w14:textId="77777777" w:rsidR="00202E48" w:rsidRPr="00202E48" w:rsidRDefault="00202E48" w:rsidP="00202E48">
      <w:r w:rsidRPr="00202E48">
        <w:t>Deliver high-impact strategic guidance (leadership, culture, market strategy) and digital/workforce transformation. Maintain packaged offerings (Company OS, AI Academy, Executive Summits). </w:t>
      </w:r>
    </w:p>
    <w:p w14:paraId="5A65C54B" w14:textId="77777777" w:rsidR="00202E48" w:rsidRPr="00202E48" w:rsidRDefault="00202E48" w:rsidP="00202E48">
      <w:pPr>
        <w:pStyle w:val="Heading3"/>
      </w:pPr>
      <w:r w:rsidRPr="00202E48">
        <w:lastRenderedPageBreak/>
        <w:t>5. Partnership Strategy </w:t>
      </w:r>
    </w:p>
    <w:p w14:paraId="0D4EA278" w14:textId="77777777" w:rsidR="00202E48" w:rsidRPr="00202E48" w:rsidRDefault="00202E48" w:rsidP="00202E48">
      <w:r w:rsidRPr="00202E48">
        <w:t>Leverage alliances (Microsoft, GSIs, tribal, private equity) to extend capabilities. Avoid reselling software to remain objective advisors. </w:t>
      </w:r>
    </w:p>
    <w:p w14:paraId="1CBB8F5E" w14:textId="77777777" w:rsidR="00202E48" w:rsidRPr="00202E48" w:rsidRDefault="00202E48" w:rsidP="00202E48">
      <w:pPr>
        <w:pStyle w:val="Heading3"/>
      </w:pPr>
      <w:r w:rsidRPr="00202E48">
        <w:t>6. IT &amp; Product Innovation </w:t>
      </w:r>
    </w:p>
    <w:p w14:paraId="6277BE59" w14:textId="77777777" w:rsidR="00202E48" w:rsidRPr="00202E48" w:rsidRDefault="00202E48" w:rsidP="00202E48">
      <w:r w:rsidRPr="00202E48">
        <w:t>Deliver apps in flight (Vega, Orion, Nebula, Constellation), productize SCDP Constellation, migrate to Dynamics, and extend internal access to agentic AI. Improve information architecture, rollout more internal use agents, and enhance security/compliance. </w:t>
      </w:r>
    </w:p>
    <w:p w14:paraId="26CE34D3" w14:textId="77777777" w:rsidR="00202E48" w:rsidRPr="00202E48" w:rsidRDefault="00202E48" w:rsidP="00202E48">
      <w:pPr>
        <w:pStyle w:val="Heading3"/>
      </w:pPr>
      <w:r w:rsidRPr="00202E48">
        <w:t>7. Marketing &amp; Brand </w:t>
      </w:r>
    </w:p>
    <w:p w14:paraId="4FCD49FC" w14:textId="77777777" w:rsidR="00202E48" w:rsidRPr="00202E48" w:rsidRDefault="00202E48" w:rsidP="00202E48">
      <w:r w:rsidRPr="00202E48">
        <w:t>Prioritize quality over quantity in outbound efforts, sustain and grow from 2025 output, and improve rhythm between marketing and account management for client/prospect engagement. </w:t>
      </w:r>
    </w:p>
    <w:p w14:paraId="119C1F64" w14:textId="77777777" w:rsidR="00202E48" w:rsidRPr="00202E48" w:rsidRDefault="00202E48" w:rsidP="00202E48">
      <w:pPr>
        <w:pStyle w:val="Heading3"/>
      </w:pPr>
      <w:r w:rsidRPr="00202E48">
        <w:t>8. HR &amp; Culture </w:t>
      </w:r>
    </w:p>
    <w:p w14:paraId="2D6D06D0" w14:textId="77777777" w:rsidR="00202E48" w:rsidRPr="00202E48" w:rsidRDefault="00202E48" w:rsidP="00202E48">
      <w:r w:rsidRPr="00202E48">
        <w:t>Foster culture through intentional town halls, onboarding, annual offsite, employee training, and recognition programs. Track and improve employee engagement metrics. </w:t>
      </w:r>
    </w:p>
    <w:p w14:paraId="4AAB17FA" w14:textId="77777777" w:rsidR="00202E48" w:rsidRPr="00202E48" w:rsidRDefault="00202E48" w:rsidP="00202E48">
      <w:pPr>
        <w:pStyle w:val="Heading3"/>
      </w:pPr>
      <w:r w:rsidRPr="00202E48">
        <w:t>9. Finance &amp; Operations </w:t>
      </w:r>
    </w:p>
    <w:p w14:paraId="20C3B76D" w14:textId="77777777" w:rsidR="00202E48" w:rsidRPr="00202E48" w:rsidRDefault="00202E48" w:rsidP="00202E48">
      <w:r w:rsidRPr="00202E48">
        <w:t>Drive operational efficiency and margin improvement. Implement cost management and financial discipline. Support scalable growth through process optimization. </w:t>
      </w:r>
    </w:p>
    <w:p w14:paraId="0F608FC4" w14:textId="77777777" w:rsidR="00202E48" w:rsidRPr="00202E48" w:rsidRDefault="00202E48" w:rsidP="00202E48">
      <w:r w:rsidRPr="00202E48">
        <w:t> </w:t>
      </w:r>
    </w:p>
    <w:p w14:paraId="06780A67" w14:textId="77777777" w:rsidR="00202E48" w:rsidRPr="00202E48" w:rsidRDefault="00202E48" w:rsidP="00202E48">
      <w:pPr>
        <w:pStyle w:val="Heading1"/>
      </w:pPr>
      <w:r w:rsidRPr="00202E48">
        <w:t>Objectives &amp; Key Results (OKR Hierarchy) </w:t>
      </w:r>
    </w:p>
    <w:p w14:paraId="4633CDBC" w14:textId="77777777" w:rsidR="00202E48" w:rsidRDefault="00202E48" w:rsidP="00202E48">
      <w:pPr>
        <w:pStyle w:val="Heading2"/>
      </w:pPr>
      <w:r w:rsidRPr="00202E48">
        <w:t>Organizational Objectives: </w:t>
      </w:r>
    </w:p>
    <w:p w14:paraId="69C750F4" w14:textId="77777777" w:rsidR="00202E48" w:rsidRPr="00202E48" w:rsidRDefault="00202E48" w:rsidP="00202E48">
      <w:r w:rsidRPr="00202E48">
        <w:t xml:space="preserve">  </w:t>
      </w:r>
      <w:r w:rsidRPr="00202E48">
        <w:rPr>
          <w:b/>
          <w:bCs/>
        </w:rPr>
        <w:t>Accelerate Revenue &amp; Profit Growth</w:t>
      </w:r>
    </w:p>
    <w:p w14:paraId="1E799010" w14:textId="77777777" w:rsidR="00202E48" w:rsidRPr="00202E48" w:rsidRDefault="00202E48" w:rsidP="00C34B03">
      <w:pPr>
        <w:numPr>
          <w:ilvl w:val="0"/>
          <w:numId w:val="64"/>
        </w:numPr>
      </w:pPr>
      <w:r w:rsidRPr="00202E48">
        <w:t>Achieve $4MM revenue and $1MM profit</w:t>
      </w:r>
    </w:p>
    <w:p w14:paraId="38986D1C" w14:textId="77777777" w:rsidR="00202E48" w:rsidRPr="00202E48" w:rsidRDefault="00202E48" w:rsidP="00C34B03">
      <w:pPr>
        <w:numPr>
          <w:ilvl w:val="0"/>
          <w:numId w:val="64"/>
        </w:numPr>
      </w:pPr>
      <w:r w:rsidRPr="00202E48">
        <w:t>Sustain 30% YoY growth</w:t>
      </w:r>
    </w:p>
    <w:p w14:paraId="4A9EA6F5" w14:textId="77777777" w:rsidR="00202E48" w:rsidRPr="00202E48" w:rsidRDefault="00202E48" w:rsidP="00C34B03">
      <w:pPr>
        <w:numPr>
          <w:ilvl w:val="0"/>
          <w:numId w:val="64"/>
        </w:numPr>
      </w:pPr>
      <w:r w:rsidRPr="00202E48">
        <w:t>Expand new client acquisition by 40+</w:t>
      </w:r>
    </w:p>
    <w:p w14:paraId="4377F266" w14:textId="77777777" w:rsidR="00202E48" w:rsidRPr="00202E48" w:rsidRDefault="00202E48" w:rsidP="00202E48">
      <w:r w:rsidRPr="00202E48">
        <w:t xml:space="preserve">  </w:t>
      </w:r>
      <w:r w:rsidRPr="00202E48">
        <w:rPr>
          <w:b/>
          <w:bCs/>
        </w:rPr>
        <w:t>Deliver High-Impact Advisory &amp; Product Services</w:t>
      </w:r>
    </w:p>
    <w:p w14:paraId="6B9B1462" w14:textId="77777777" w:rsidR="00202E48" w:rsidRPr="00202E48" w:rsidRDefault="00202E48" w:rsidP="00C34B03">
      <w:pPr>
        <w:numPr>
          <w:ilvl w:val="0"/>
          <w:numId w:val="65"/>
        </w:numPr>
      </w:pPr>
      <w:r w:rsidRPr="00202E48">
        <w:t>Launch Vega and productize Constellation</w:t>
      </w:r>
    </w:p>
    <w:p w14:paraId="3769F1EE" w14:textId="77777777" w:rsidR="00202E48" w:rsidRPr="00202E48" w:rsidRDefault="00202E48" w:rsidP="00C34B03">
      <w:pPr>
        <w:numPr>
          <w:ilvl w:val="0"/>
          <w:numId w:val="65"/>
        </w:numPr>
      </w:pPr>
      <w:r w:rsidRPr="00202E48">
        <w:lastRenderedPageBreak/>
        <w:t>Maintain packaged offerings (AI Academy, Company OS Bootcamp, Executive Summits)</w:t>
      </w:r>
    </w:p>
    <w:p w14:paraId="76731AE3" w14:textId="77777777" w:rsidR="00202E48" w:rsidRPr="00202E48" w:rsidRDefault="00202E48" w:rsidP="00C34B03">
      <w:pPr>
        <w:numPr>
          <w:ilvl w:val="0"/>
          <w:numId w:val="65"/>
        </w:numPr>
      </w:pPr>
      <w:r w:rsidRPr="00202E48">
        <w:t>Achieve &gt;90% client CSAT and strong NPS (quarterly cadence)</w:t>
      </w:r>
    </w:p>
    <w:p w14:paraId="38DB7817" w14:textId="77777777" w:rsidR="00202E48" w:rsidRPr="00202E48" w:rsidRDefault="00202E48" w:rsidP="00202E48">
      <w:r w:rsidRPr="00202E48">
        <w:t xml:space="preserve">  </w:t>
      </w:r>
      <w:r w:rsidRPr="00202E48">
        <w:rPr>
          <w:b/>
          <w:bCs/>
        </w:rPr>
        <w:t>Drive Technology Innovation (AI-First)</w:t>
      </w:r>
    </w:p>
    <w:p w14:paraId="569AED7C" w14:textId="77777777" w:rsidR="00202E48" w:rsidRPr="00202E48" w:rsidRDefault="00202E48" w:rsidP="00C34B03">
      <w:pPr>
        <w:numPr>
          <w:ilvl w:val="0"/>
          <w:numId w:val="66"/>
        </w:numPr>
      </w:pPr>
      <w:r w:rsidRPr="00202E48">
        <w:t>Embed AI into all core offerings and internal operations</w:t>
      </w:r>
    </w:p>
    <w:p w14:paraId="109593CD" w14:textId="77777777" w:rsidR="00202E48" w:rsidRPr="00202E48" w:rsidRDefault="00202E48" w:rsidP="00C34B03">
      <w:pPr>
        <w:numPr>
          <w:ilvl w:val="0"/>
          <w:numId w:val="66"/>
        </w:numPr>
      </w:pPr>
      <w:r w:rsidRPr="00202E48">
        <w:t>Roll out agentic AI for internal use and client delivery</w:t>
      </w:r>
    </w:p>
    <w:p w14:paraId="5553EC93" w14:textId="77777777" w:rsidR="00202E48" w:rsidRPr="00202E48" w:rsidRDefault="00202E48" w:rsidP="00C34B03">
      <w:pPr>
        <w:numPr>
          <w:ilvl w:val="0"/>
          <w:numId w:val="66"/>
        </w:numPr>
      </w:pPr>
      <w:r w:rsidRPr="00202E48">
        <w:t>Migrate core systems to Dynamics and enhance security/compliance</w:t>
      </w:r>
    </w:p>
    <w:p w14:paraId="0FA799B9" w14:textId="77777777" w:rsidR="00202E48" w:rsidRPr="00202E48" w:rsidRDefault="00202E48" w:rsidP="00C34B03">
      <w:pPr>
        <w:numPr>
          <w:ilvl w:val="0"/>
          <w:numId w:val="66"/>
        </w:numPr>
      </w:pPr>
      <w:r w:rsidRPr="00202E48">
        <w:t>Pilot new apps and productize successful internal tools</w:t>
      </w:r>
    </w:p>
    <w:p w14:paraId="2BC10B46" w14:textId="77777777" w:rsidR="00202E48" w:rsidRPr="00202E48" w:rsidRDefault="00202E48" w:rsidP="00202E48">
      <w:r w:rsidRPr="00202E48">
        <w:t xml:space="preserve">  </w:t>
      </w:r>
      <w:r w:rsidRPr="00202E48">
        <w:rPr>
          <w:b/>
          <w:bCs/>
        </w:rPr>
        <w:t>Expand Market Reach &amp; Strategic Partnerships</w:t>
      </w:r>
    </w:p>
    <w:p w14:paraId="27DA57B2" w14:textId="77777777" w:rsidR="00202E48" w:rsidRPr="00202E48" w:rsidRDefault="00202E48" w:rsidP="00C34B03">
      <w:pPr>
        <w:numPr>
          <w:ilvl w:val="0"/>
          <w:numId w:val="67"/>
        </w:numPr>
      </w:pPr>
      <w:r w:rsidRPr="00202E48">
        <w:t>Grow midmarket, private equity, and tribal business channels</w:t>
      </w:r>
    </w:p>
    <w:p w14:paraId="7E630447" w14:textId="77777777" w:rsidR="00202E48" w:rsidRPr="00202E48" w:rsidRDefault="00202E48" w:rsidP="00C34B03">
      <w:pPr>
        <w:numPr>
          <w:ilvl w:val="0"/>
          <w:numId w:val="67"/>
        </w:numPr>
      </w:pPr>
      <w:r w:rsidRPr="00202E48">
        <w:t>Research and define a new sector for expansion</w:t>
      </w:r>
    </w:p>
    <w:p w14:paraId="37A815F9" w14:textId="77777777" w:rsidR="00202E48" w:rsidRPr="00202E48" w:rsidRDefault="00202E48" w:rsidP="00C34B03">
      <w:pPr>
        <w:numPr>
          <w:ilvl w:val="0"/>
          <w:numId w:val="67"/>
        </w:numPr>
      </w:pPr>
      <w:r w:rsidRPr="00202E48">
        <w:t>Deepen Microsoft partnership and direct business as a vendor</w:t>
      </w:r>
    </w:p>
    <w:p w14:paraId="465FC6CD" w14:textId="77777777" w:rsidR="00202E48" w:rsidRPr="00202E48" w:rsidRDefault="00202E48" w:rsidP="00202E48">
      <w:r w:rsidRPr="00202E48">
        <w:t xml:space="preserve">  </w:t>
      </w:r>
      <w:r w:rsidRPr="00202E48">
        <w:rPr>
          <w:b/>
          <w:bCs/>
        </w:rPr>
        <w:t>Foster Human-Centric Culture &amp; Employee Experience</w:t>
      </w:r>
    </w:p>
    <w:p w14:paraId="635A7C0A" w14:textId="77777777" w:rsidR="00202E48" w:rsidRPr="00202E48" w:rsidRDefault="00202E48" w:rsidP="00C34B03">
      <w:pPr>
        <w:numPr>
          <w:ilvl w:val="0"/>
          <w:numId w:val="68"/>
        </w:numPr>
      </w:pPr>
      <w:r w:rsidRPr="00202E48">
        <w:t>Achieve high employee engagement (quarterly pulse surveys, eNPS)</w:t>
      </w:r>
    </w:p>
    <w:p w14:paraId="2155761C" w14:textId="77777777" w:rsidR="00202E48" w:rsidRPr="00202E48" w:rsidRDefault="00202E48" w:rsidP="00C34B03">
      <w:pPr>
        <w:numPr>
          <w:ilvl w:val="0"/>
          <w:numId w:val="68"/>
        </w:numPr>
      </w:pPr>
      <w:r w:rsidRPr="00202E48">
        <w:t>Organize annual offsite, launch employee training, and recognition programs</w:t>
      </w:r>
    </w:p>
    <w:p w14:paraId="66A0C7EB" w14:textId="77777777" w:rsidR="00202E48" w:rsidRPr="00202E48" w:rsidRDefault="00202E48" w:rsidP="00C34B03">
      <w:pPr>
        <w:numPr>
          <w:ilvl w:val="0"/>
          <w:numId w:val="68"/>
        </w:numPr>
      </w:pPr>
      <w:r w:rsidRPr="00202E48">
        <w:t>Maintain inclusive, ethical, and transparent culture</w:t>
      </w:r>
    </w:p>
    <w:p w14:paraId="4122619B" w14:textId="77777777" w:rsidR="00202E48" w:rsidRPr="00202E48" w:rsidRDefault="00202E48" w:rsidP="00202E48">
      <w:r w:rsidRPr="00202E48">
        <w:t xml:space="preserve">  </w:t>
      </w:r>
      <w:r w:rsidRPr="00202E48">
        <w:rPr>
          <w:b/>
          <w:bCs/>
        </w:rPr>
        <w:t>Drive Operational Efficiency &amp; Financial Discipline</w:t>
      </w:r>
    </w:p>
    <w:p w14:paraId="5F074BFA" w14:textId="77777777" w:rsidR="00202E48" w:rsidRPr="00202E48" w:rsidRDefault="00202E48" w:rsidP="00C34B03">
      <w:pPr>
        <w:numPr>
          <w:ilvl w:val="0"/>
          <w:numId w:val="69"/>
        </w:numPr>
      </w:pPr>
      <w:r w:rsidRPr="00202E48">
        <w:t>Maintain gross margin &gt;25%, SG&amp;A &lt;45% of revenue, DSO &lt;45 days</w:t>
      </w:r>
    </w:p>
    <w:p w14:paraId="35FA9967" w14:textId="77777777" w:rsidR="00202E48" w:rsidRPr="00202E48" w:rsidRDefault="00202E48" w:rsidP="00C34B03">
      <w:pPr>
        <w:numPr>
          <w:ilvl w:val="0"/>
          <w:numId w:val="69"/>
        </w:numPr>
      </w:pPr>
      <w:r w:rsidRPr="00202E48">
        <w:t>Implement annual cost management and process optimization</w:t>
      </w:r>
    </w:p>
    <w:p w14:paraId="2D5CD81F" w14:textId="04766ADF" w:rsidR="00202E48" w:rsidRPr="00202E48" w:rsidRDefault="00202E48" w:rsidP="00D763A2">
      <w:pPr>
        <w:pStyle w:val="Heading2"/>
      </w:pPr>
      <w:r>
        <w:t>Team Objectives</w:t>
      </w:r>
    </w:p>
    <w:p w14:paraId="468B5FC0" w14:textId="77777777" w:rsidR="00202E48" w:rsidRPr="00202E48" w:rsidRDefault="00202E48" w:rsidP="00202E48">
      <w:pPr>
        <w:pStyle w:val="Heading3"/>
      </w:pPr>
      <w:r w:rsidRPr="00202E48">
        <w:t>IT &amp; Product Team</w:t>
      </w:r>
    </w:p>
    <w:p w14:paraId="6BE51D31" w14:textId="77777777" w:rsidR="00202E48" w:rsidRPr="00202E48" w:rsidRDefault="00202E48" w:rsidP="00C34B03">
      <w:pPr>
        <w:numPr>
          <w:ilvl w:val="0"/>
          <w:numId w:val="58"/>
        </w:numPr>
      </w:pPr>
      <w:r w:rsidRPr="00202E48">
        <w:rPr>
          <w:b/>
          <w:bCs/>
        </w:rPr>
        <w:t>Objective 1:</w:t>
      </w:r>
      <w:r w:rsidRPr="00202E48">
        <w:t xml:space="preserve"> Deliver Vega and productize Constellation</w:t>
      </w:r>
    </w:p>
    <w:p w14:paraId="4F9DD5D7" w14:textId="77777777" w:rsidR="00202E48" w:rsidRDefault="00202E48" w:rsidP="00C34B03">
      <w:pPr>
        <w:numPr>
          <w:ilvl w:val="1"/>
          <w:numId w:val="58"/>
        </w:numPr>
      </w:pPr>
      <w:r w:rsidRPr="00202E48">
        <w:t>KR1: Vega live in production by Q2</w:t>
      </w:r>
    </w:p>
    <w:p w14:paraId="70F71FA3" w14:textId="7B282C9A" w:rsidR="00D763A2" w:rsidRPr="00202E48" w:rsidRDefault="00D763A2" w:rsidP="00C34B03">
      <w:pPr>
        <w:numPr>
          <w:ilvl w:val="1"/>
          <w:numId w:val="58"/>
        </w:numPr>
      </w:pPr>
      <w:r>
        <w:t>KR4: Constellation live in production internally in Q1</w:t>
      </w:r>
    </w:p>
    <w:p w14:paraId="75216874" w14:textId="77777777" w:rsidR="00202E48" w:rsidRPr="00202E48" w:rsidRDefault="00202E48" w:rsidP="00C34B03">
      <w:pPr>
        <w:numPr>
          <w:ilvl w:val="1"/>
          <w:numId w:val="58"/>
        </w:numPr>
      </w:pPr>
      <w:r w:rsidRPr="00202E48">
        <w:t>KR2: Constellation piloted with 3 existing clients</w:t>
      </w:r>
    </w:p>
    <w:p w14:paraId="2D008E57" w14:textId="36D838F1" w:rsidR="00202E48" w:rsidRDefault="00202E48" w:rsidP="00C34B03">
      <w:pPr>
        <w:numPr>
          <w:ilvl w:val="1"/>
          <w:numId w:val="58"/>
        </w:numPr>
      </w:pPr>
      <w:r w:rsidRPr="00202E48">
        <w:t>KR4</w:t>
      </w:r>
      <w:r w:rsidR="00FF7FCC">
        <w:t>: Extend Orion for private label clients</w:t>
      </w:r>
    </w:p>
    <w:p w14:paraId="3AD0B3CF" w14:textId="79F35369" w:rsidR="00FF7FCC" w:rsidRPr="00202E48" w:rsidRDefault="00FF7FCC" w:rsidP="00C34B03">
      <w:pPr>
        <w:numPr>
          <w:ilvl w:val="1"/>
          <w:numId w:val="58"/>
        </w:numPr>
      </w:pPr>
      <w:r>
        <w:lastRenderedPageBreak/>
        <w:t>KR5: Publish three new maturity models or assessments on Orion</w:t>
      </w:r>
    </w:p>
    <w:p w14:paraId="09616DAF" w14:textId="77777777" w:rsidR="00202E48" w:rsidRPr="00202E48" w:rsidRDefault="00202E48" w:rsidP="00C34B03">
      <w:pPr>
        <w:numPr>
          <w:ilvl w:val="0"/>
          <w:numId w:val="58"/>
        </w:numPr>
      </w:pPr>
      <w:r w:rsidRPr="00202E48">
        <w:rPr>
          <w:b/>
          <w:bCs/>
        </w:rPr>
        <w:t>Objective 2:</w:t>
      </w:r>
      <w:r w:rsidRPr="00202E48">
        <w:t xml:space="preserve"> Drive technology innovation and AI adoption</w:t>
      </w:r>
    </w:p>
    <w:p w14:paraId="79B99063" w14:textId="77777777" w:rsidR="00202E48" w:rsidRPr="00202E48" w:rsidRDefault="00202E48" w:rsidP="00C34B03">
      <w:pPr>
        <w:numPr>
          <w:ilvl w:val="1"/>
          <w:numId w:val="58"/>
        </w:numPr>
      </w:pPr>
      <w:r w:rsidRPr="00202E48">
        <w:t>KR1: Integrate AI features into 100% of new product releases</w:t>
      </w:r>
    </w:p>
    <w:p w14:paraId="5EE5208C" w14:textId="77777777" w:rsidR="00202E48" w:rsidRPr="00202E48" w:rsidRDefault="00202E48" w:rsidP="00C34B03">
      <w:pPr>
        <w:numPr>
          <w:ilvl w:val="1"/>
          <w:numId w:val="58"/>
        </w:numPr>
      </w:pPr>
      <w:r w:rsidRPr="00202E48">
        <w:t>KR2: Conduct quarterly AI innovation workshops for staff and clients</w:t>
      </w:r>
    </w:p>
    <w:p w14:paraId="171E7AFF" w14:textId="77777777" w:rsidR="00202E48" w:rsidRDefault="00202E48" w:rsidP="00C34B03">
      <w:pPr>
        <w:numPr>
          <w:ilvl w:val="1"/>
          <w:numId w:val="58"/>
        </w:numPr>
      </w:pPr>
      <w:r w:rsidRPr="00202E48">
        <w:t>KR3: Achieve 80%+ adoption of agentic AI tools internally</w:t>
      </w:r>
    </w:p>
    <w:p w14:paraId="7AB000CE" w14:textId="3FD58523" w:rsidR="00D763A2" w:rsidRPr="00202E48" w:rsidRDefault="00D763A2" w:rsidP="00C34B03">
      <w:pPr>
        <w:numPr>
          <w:ilvl w:val="1"/>
          <w:numId w:val="58"/>
        </w:numPr>
      </w:pPr>
      <w:r w:rsidRPr="00202E48">
        <w:t>KR</w:t>
      </w:r>
      <w:r>
        <w:t>4</w:t>
      </w:r>
      <w:r w:rsidRPr="00202E48">
        <w:t>: Launch 2 new internal agentic AI tools for staff productivity</w:t>
      </w:r>
    </w:p>
    <w:p w14:paraId="487990AC" w14:textId="77777777" w:rsidR="00D763A2" w:rsidRDefault="00D763A2" w:rsidP="00D763A2">
      <w:pPr>
        <w:ind w:left="1440"/>
      </w:pPr>
    </w:p>
    <w:p w14:paraId="3454DCB6" w14:textId="4644C3D0" w:rsidR="00D763A2" w:rsidRDefault="00D763A2" w:rsidP="00C34B03">
      <w:pPr>
        <w:numPr>
          <w:ilvl w:val="0"/>
          <w:numId w:val="58"/>
        </w:numPr>
      </w:pPr>
      <w:r>
        <w:t>Objective 3: Optimize Secueity and compliance</w:t>
      </w:r>
    </w:p>
    <w:p w14:paraId="6C7DA0F0" w14:textId="6CC1B8DF" w:rsidR="00D763A2" w:rsidRDefault="00D763A2" w:rsidP="00C34B03">
      <w:pPr>
        <w:numPr>
          <w:ilvl w:val="0"/>
          <w:numId w:val="58"/>
        </w:numPr>
      </w:pPr>
      <w:r>
        <w:t xml:space="preserve">Objetcive 4: </w:t>
      </w:r>
      <w:r w:rsidRPr="00202E48">
        <w:t>: Complete Dynamics migration and improve security/compliance posture</w:t>
      </w:r>
    </w:p>
    <w:p w14:paraId="0DC5BDC0" w14:textId="7D174612" w:rsidR="00D763A2" w:rsidRDefault="00D763A2" w:rsidP="00C34B03">
      <w:pPr>
        <w:numPr>
          <w:ilvl w:val="0"/>
          <w:numId w:val="58"/>
        </w:numPr>
      </w:pPr>
      <w:r>
        <w:t>Objectie 5: Develop and extend AI and IT Pollicies for employees</w:t>
      </w:r>
    </w:p>
    <w:p w14:paraId="68C7560E" w14:textId="77777777" w:rsidR="00D763A2" w:rsidRDefault="00D763A2" w:rsidP="00C34B03">
      <w:pPr>
        <w:numPr>
          <w:ilvl w:val="0"/>
          <w:numId w:val="58"/>
        </w:numPr>
      </w:pPr>
    </w:p>
    <w:p w14:paraId="07613DD7" w14:textId="77777777" w:rsidR="00202E48" w:rsidRPr="00202E48" w:rsidRDefault="00202E48" w:rsidP="00202E48">
      <w:r w:rsidRPr="00202E48">
        <w:pict w14:anchorId="3F3576A4">
          <v:rect id="_x0000_i1055" style="width:0;height:1.5pt" o:hralign="center" o:hrstd="t" o:hr="t" fillcolor="#a0a0a0" stroked="f"/>
        </w:pict>
      </w:r>
    </w:p>
    <w:p w14:paraId="388E133C" w14:textId="77777777" w:rsidR="00202E48" w:rsidRPr="00202E48" w:rsidRDefault="00202E48" w:rsidP="00202E48">
      <w:pPr>
        <w:pStyle w:val="Heading3"/>
      </w:pPr>
      <w:r w:rsidRPr="00202E48">
        <w:t>Business Development &amp; Sales</w:t>
      </w:r>
    </w:p>
    <w:p w14:paraId="3D84AC21" w14:textId="77777777" w:rsidR="00202E48" w:rsidRPr="00202E48" w:rsidRDefault="00202E48" w:rsidP="00C34B03">
      <w:pPr>
        <w:numPr>
          <w:ilvl w:val="0"/>
          <w:numId w:val="59"/>
        </w:numPr>
      </w:pPr>
      <w:r w:rsidRPr="00202E48">
        <w:rPr>
          <w:b/>
          <w:bCs/>
        </w:rPr>
        <w:t>Objective 1:</w:t>
      </w:r>
      <w:r w:rsidRPr="00202E48">
        <w:t xml:space="preserve"> Expand market reach in midmarket, private equity, and tribal sectors</w:t>
      </w:r>
    </w:p>
    <w:p w14:paraId="25CC44D5" w14:textId="77777777" w:rsidR="00202E48" w:rsidRPr="00202E48" w:rsidRDefault="00202E48" w:rsidP="00C34B03">
      <w:pPr>
        <w:numPr>
          <w:ilvl w:val="1"/>
          <w:numId w:val="59"/>
        </w:numPr>
      </w:pPr>
      <w:r w:rsidRPr="00202E48">
        <w:t>KR1: Secure 10 new clients in target sectors</w:t>
      </w:r>
    </w:p>
    <w:p w14:paraId="287966DD" w14:textId="77777777" w:rsidR="00202E48" w:rsidRPr="00202E48" w:rsidRDefault="00202E48" w:rsidP="00C34B03">
      <w:pPr>
        <w:numPr>
          <w:ilvl w:val="1"/>
          <w:numId w:val="59"/>
        </w:numPr>
      </w:pPr>
      <w:r w:rsidRPr="00202E48">
        <w:t>KR2: Build 3 new PE/tribal partnerships</w:t>
      </w:r>
    </w:p>
    <w:p w14:paraId="546BEAB3" w14:textId="77777777" w:rsidR="00202E48" w:rsidRPr="00202E48" w:rsidRDefault="00202E48" w:rsidP="00C34B03">
      <w:pPr>
        <w:numPr>
          <w:ilvl w:val="1"/>
          <w:numId w:val="59"/>
        </w:numPr>
      </w:pPr>
      <w:r w:rsidRPr="00202E48">
        <w:t>KR3: Research and define new sector for Q3 entry</w:t>
      </w:r>
    </w:p>
    <w:p w14:paraId="4B17BAA1" w14:textId="77777777" w:rsidR="00202E48" w:rsidRPr="00202E48" w:rsidRDefault="00202E48" w:rsidP="00C34B03">
      <w:pPr>
        <w:numPr>
          <w:ilvl w:val="0"/>
          <w:numId w:val="59"/>
        </w:numPr>
      </w:pPr>
      <w:r w:rsidRPr="00202E48">
        <w:rPr>
          <w:b/>
          <w:bCs/>
        </w:rPr>
        <w:t>Objective 2:</w:t>
      </w:r>
      <w:r w:rsidRPr="00202E48">
        <w:t xml:space="preserve"> Strengthen strategic partnerships</w:t>
      </w:r>
    </w:p>
    <w:p w14:paraId="685F9804" w14:textId="77777777" w:rsidR="00202E48" w:rsidRPr="00202E48" w:rsidRDefault="00202E48" w:rsidP="00C34B03">
      <w:pPr>
        <w:numPr>
          <w:ilvl w:val="1"/>
          <w:numId w:val="59"/>
        </w:numPr>
      </w:pPr>
      <w:r w:rsidRPr="00202E48">
        <w:t>KR1: Deepen Microsoft partnership (co-sell, joint campaigns, vendor status)</w:t>
      </w:r>
    </w:p>
    <w:p w14:paraId="7CCD2A49" w14:textId="423C6265" w:rsidR="00D763A2" w:rsidRDefault="00202E48" w:rsidP="00C34B03">
      <w:pPr>
        <w:numPr>
          <w:ilvl w:val="1"/>
          <w:numId w:val="59"/>
        </w:numPr>
      </w:pPr>
      <w:r w:rsidRPr="00202E48">
        <w:t>KR2: Launch 2 new joint offerings with partners</w:t>
      </w:r>
    </w:p>
    <w:p w14:paraId="163B8B6A" w14:textId="32E46C79" w:rsidR="00E964C3" w:rsidRPr="00E964C3" w:rsidRDefault="00E964C3" w:rsidP="00C34B03">
      <w:pPr>
        <w:numPr>
          <w:ilvl w:val="0"/>
          <w:numId w:val="59"/>
        </w:numPr>
        <w:rPr>
          <w:b/>
          <w:bCs/>
        </w:rPr>
      </w:pPr>
      <w:r>
        <w:rPr>
          <w:b/>
          <w:bCs/>
        </w:rPr>
        <w:t>Objective 3:</w:t>
      </w:r>
      <w:r w:rsidRPr="00E964C3">
        <w:rPr>
          <w:b/>
          <w:bCs/>
        </w:rPr>
        <w:t xml:space="preserve"> Enhance Marketing-Sales Rhythm and Client Engagement</w:t>
      </w:r>
    </w:p>
    <w:p w14:paraId="05602B9E" w14:textId="77777777" w:rsidR="00E964C3" w:rsidRPr="00E964C3" w:rsidRDefault="00E964C3" w:rsidP="00C34B03">
      <w:pPr>
        <w:numPr>
          <w:ilvl w:val="1"/>
          <w:numId w:val="59"/>
        </w:numPr>
      </w:pPr>
      <w:r w:rsidRPr="00E964C3">
        <w:rPr>
          <w:b/>
          <w:bCs/>
        </w:rPr>
        <w:t>KR1:</w:t>
      </w:r>
      <w:r w:rsidRPr="00E964C3">
        <w:t xml:space="preserve"> Implement monthly client/prospect engagement campaigns (12 per year)</w:t>
      </w:r>
    </w:p>
    <w:p w14:paraId="5575F229" w14:textId="77777777" w:rsidR="00E964C3" w:rsidRPr="00E964C3" w:rsidRDefault="00E964C3" w:rsidP="00C34B03">
      <w:pPr>
        <w:numPr>
          <w:ilvl w:val="1"/>
          <w:numId w:val="59"/>
        </w:numPr>
      </w:pPr>
      <w:r w:rsidRPr="00E964C3">
        <w:rPr>
          <w:b/>
          <w:bCs/>
        </w:rPr>
        <w:t>KR2:</w:t>
      </w:r>
      <w:r w:rsidRPr="00E964C3">
        <w:t xml:space="preserve"> Track and report on cross-sell/up-sell opportunities generated from marketing activities</w:t>
      </w:r>
    </w:p>
    <w:p w14:paraId="5D0845C5" w14:textId="77777777" w:rsidR="00202E48" w:rsidRPr="00202E48" w:rsidRDefault="00202E48" w:rsidP="00202E48">
      <w:r w:rsidRPr="00202E48">
        <w:lastRenderedPageBreak/>
        <w:pict w14:anchorId="011559F5">
          <v:rect id="_x0000_i1056" style="width:0;height:1.5pt" o:hralign="center" o:hrstd="t" o:hr="t" fillcolor="#a0a0a0" stroked="f"/>
        </w:pict>
      </w:r>
    </w:p>
    <w:p w14:paraId="216978E0" w14:textId="77777777" w:rsidR="00202E48" w:rsidRPr="00202E48" w:rsidRDefault="00202E48" w:rsidP="00202E48">
      <w:pPr>
        <w:pStyle w:val="Heading3"/>
      </w:pPr>
      <w:r w:rsidRPr="00202E48">
        <w:t>Client Delivery &amp; Account Management</w:t>
      </w:r>
    </w:p>
    <w:p w14:paraId="664EE8D6" w14:textId="77777777" w:rsidR="00202E48" w:rsidRPr="00202E48" w:rsidRDefault="00202E48" w:rsidP="00C34B03">
      <w:pPr>
        <w:numPr>
          <w:ilvl w:val="0"/>
          <w:numId w:val="60"/>
        </w:numPr>
      </w:pPr>
      <w:r w:rsidRPr="00202E48">
        <w:rPr>
          <w:b/>
          <w:bCs/>
        </w:rPr>
        <w:t>Objective 1:</w:t>
      </w:r>
      <w:r w:rsidRPr="00202E48">
        <w:t xml:space="preserve"> Drive client satisfaction and engagement</w:t>
      </w:r>
    </w:p>
    <w:p w14:paraId="7C47542C" w14:textId="77777777" w:rsidR="00202E48" w:rsidRPr="00202E48" w:rsidRDefault="00202E48" w:rsidP="00C34B03">
      <w:pPr>
        <w:numPr>
          <w:ilvl w:val="1"/>
          <w:numId w:val="60"/>
        </w:numPr>
      </w:pPr>
      <w:r w:rsidRPr="00202E48">
        <w:t>KR1: Achieve &gt;90% CSAT and NPS (quarterly cadence)</w:t>
      </w:r>
    </w:p>
    <w:p w14:paraId="5775148B" w14:textId="77777777" w:rsidR="00202E48" w:rsidRPr="00202E48" w:rsidRDefault="00202E48" w:rsidP="00C34B03">
      <w:pPr>
        <w:numPr>
          <w:ilvl w:val="1"/>
          <w:numId w:val="60"/>
        </w:numPr>
      </w:pPr>
      <w:r w:rsidRPr="00202E48">
        <w:t>KR2: Implement quarterly survey rhythm and reporting</w:t>
      </w:r>
    </w:p>
    <w:p w14:paraId="41A1FC60" w14:textId="77777777" w:rsidR="00202E48" w:rsidRPr="00202E48" w:rsidRDefault="00202E48" w:rsidP="00C34B03">
      <w:pPr>
        <w:numPr>
          <w:ilvl w:val="1"/>
          <w:numId w:val="60"/>
        </w:numPr>
      </w:pPr>
      <w:r w:rsidRPr="00202E48">
        <w:t>KR3: Increase referenceable clients by 20%</w:t>
      </w:r>
    </w:p>
    <w:p w14:paraId="7E5BCD95" w14:textId="77777777" w:rsidR="00202E48" w:rsidRPr="00202E48" w:rsidRDefault="00202E48" w:rsidP="00C34B03">
      <w:pPr>
        <w:numPr>
          <w:ilvl w:val="0"/>
          <w:numId w:val="60"/>
        </w:numPr>
      </w:pPr>
      <w:r w:rsidRPr="00202E48">
        <w:rPr>
          <w:b/>
          <w:bCs/>
        </w:rPr>
        <w:t>Objective 2:</w:t>
      </w:r>
      <w:r w:rsidRPr="00202E48">
        <w:t xml:space="preserve"> Enhance delivery excellence</w:t>
      </w:r>
    </w:p>
    <w:p w14:paraId="22EABDC0" w14:textId="77777777" w:rsidR="00202E48" w:rsidRPr="00202E48" w:rsidRDefault="00202E48" w:rsidP="00C34B03">
      <w:pPr>
        <w:numPr>
          <w:ilvl w:val="1"/>
          <w:numId w:val="60"/>
        </w:numPr>
      </w:pPr>
      <w:r w:rsidRPr="00202E48">
        <w:t>KR1: Maintain on-time delivery for 95% of projects</w:t>
      </w:r>
    </w:p>
    <w:p w14:paraId="53C81B95" w14:textId="450ECC72" w:rsidR="000673DC" w:rsidRPr="00202E48" w:rsidRDefault="00202E48" w:rsidP="00C34B03">
      <w:pPr>
        <w:numPr>
          <w:ilvl w:val="1"/>
          <w:numId w:val="60"/>
        </w:numPr>
      </w:pPr>
      <w:r w:rsidRPr="00202E48">
        <w:t>KR2: Launch client success stories program (publish 4 case studies)</w:t>
      </w:r>
    </w:p>
    <w:p w14:paraId="5BFF5C39" w14:textId="77777777" w:rsidR="00202E48" w:rsidRPr="00202E48" w:rsidRDefault="00202E48" w:rsidP="00202E48">
      <w:r w:rsidRPr="00202E48">
        <w:pict w14:anchorId="2B28C075">
          <v:rect id="_x0000_i1057" style="width:0;height:1.5pt" o:hralign="center" o:hrstd="t" o:hr="t" fillcolor="#a0a0a0" stroked="f"/>
        </w:pict>
      </w:r>
    </w:p>
    <w:p w14:paraId="6E81E5F9" w14:textId="77777777" w:rsidR="00202E48" w:rsidRPr="00202E48" w:rsidRDefault="00202E48" w:rsidP="00202E48">
      <w:pPr>
        <w:pStyle w:val="Heading3"/>
      </w:pPr>
      <w:r w:rsidRPr="00202E48">
        <w:t>Marketing</w:t>
      </w:r>
    </w:p>
    <w:p w14:paraId="0860778C" w14:textId="77777777" w:rsidR="00202E48" w:rsidRPr="00202E48" w:rsidRDefault="00202E48" w:rsidP="00C34B03">
      <w:pPr>
        <w:numPr>
          <w:ilvl w:val="0"/>
          <w:numId w:val="61"/>
        </w:numPr>
      </w:pPr>
      <w:r w:rsidRPr="00202E48">
        <w:rPr>
          <w:b/>
          <w:bCs/>
        </w:rPr>
        <w:t>Objective 1:</w:t>
      </w:r>
      <w:r w:rsidRPr="00202E48">
        <w:t xml:space="preserve"> Strengthen brand and outbound quality</w:t>
      </w:r>
    </w:p>
    <w:p w14:paraId="77D6F386" w14:textId="77777777" w:rsidR="00202E48" w:rsidRPr="00202E48" w:rsidRDefault="00202E48" w:rsidP="00C34B03">
      <w:pPr>
        <w:numPr>
          <w:ilvl w:val="1"/>
          <w:numId w:val="61"/>
        </w:numPr>
      </w:pPr>
      <w:r w:rsidRPr="00202E48">
        <w:t>KR1: Maintain outbound levels, improve event sector engagement</w:t>
      </w:r>
    </w:p>
    <w:p w14:paraId="0C494854" w14:textId="77777777" w:rsidR="00202E48" w:rsidRPr="00202E48" w:rsidRDefault="00202E48" w:rsidP="00C34B03">
      <w:pPr>
        <w:numPr>
          <w:ilvl w:val="1"/>
          <w:numId w:val="61"/>
        </w:numPr>
      </w:pPr>
      <w:r w:rsidRPr="00202E48">
        <w:t>KR2: Launch 2 new campaigns for new offerings</w:t>
      </w:r>
    </w:p>
    <w:p w14:paraId="726880AD" w14:textId="77777777" w:rsidR="00202E48" w:rsidRPr="00202E48" w:rsidRDefault="00202E48" w:rsidP="00C34B03">
      <w:pPr>
        <w:numPr>
          <w:ilvl w:val="1"/>
          <w:numId w:val="61"/>
        </w:numPr>
      </w:pPr>
      <w:r w:rsidRPr="00202E48">
        <w:t>KR3: Establish monthly client/prospect touchpoints</w:t>
      </w:r>
    </w:p>
    <w:p w14:paraId="2E1D5599" w14:textId="77777777" w:rsidR="00202E48" w:rsidRPr="00202E48" w:rsidRDefault="00202E48" w:rsidP="00C34B03">
      <w:pPr>
        <w:numPr>
          <w:ilvl w:val="0"/>
          <w:numId w:val="61"/>
        </w:numPr>
      </w:pPr>
      <w:r w:rsidRPr="00202E48">
        <w:rPr>
          <w:b/>
          <w:bCs/>
        </w:rPr>
        <w:t>Objective 2:</w:t>
      </w:r>
      <w:r w:rsidRPr="00202E48">
        <w:t xml:space="preserve"> Support sales enablement and market expansion</w:t>
      </w:r>
    </w:p>
    <w:p w14:paraId="3669A606" w14:textId="77777777" w:rsidR="00202E48" w:rsidRPr="00202E48" w:rsidRDefault="00202E48" w:rsidP="00C34B03">
      <w:pPr>
        <w:numPr>
          <w:ilvl w:val="1"/>
          <w:numId w:val="61"/>
        </w:numPr>
      </w:pPr>
      <w:r w:rsidRPr="00202E48">
        <w:t>KR1: Develop targeted comms lists for new sectors</w:t>
      </w:r>
    </w:p>
    <w:p w14:paraId="3F93122B" w14:textId="79125BDF" w:rsidR="00BC51E0" w:rsidRPr="00E964C3" w:rsidRDefault="00BC51E0" w:rsidP="00C34B03">
      <w:pPr>
        <w:numPr>
          <w:ilvl w:val="1"/>
          <w:numId w:val="61"/>
        </w:numPr>
      </w:pPr>
      <w:r>
        <w:rPr>
          <w:b/>
          <w:bCs/>
        </w:rPr>
        <w:t>KR3:</w:t>
      </w:r>
      <w:r>
        <w:t xml:space="preserve"> </w:t>
      </w:r>
      <w:r>
        <w:t>A</w:t>
      </w:r>
      <w:r w:rsidRPr="00E964C3">
        <w:t>chieve 25% YoY growth in traffic</w:t>
      </w:r>
      <w:r>
        <w:t xml:space="preserve"> </w:t>
      </w:r>
    </w:p>
    <w:p w14:paraId="13CD21B6" w14:textId="77777777" w:rsidR="00BC51E0" w:rsidRDefault="00BC51E0" w:rsidP="00C34B03">
      <w:pPr>
        <w:numPr>
          <w:ilvl w:val="1"/>
          <w:numId w:val="61"/>
        </w:numPr>
      </w:pPr>
    </w:p>
    <w:p w14:paraId="7AB8C342" w14:textId="4DF2D413" w:rsidR="00E964C3" w:rsidRPr="00E964C3" w:rsidRDefault="00E964C3" w:rsidP="00C34B03">
      <w:pPr>
        <w:numPr>
          <w:ilvl w:val="0"/>
          <w:numId w:val="61"/>
        </w:numPr>
        <w:rPr>
          <w:b/>
          <w:bCs/>
        </w:rPr>
      </w:pPr>
      <w:r>
        <w:rPr>
          <w:b/>
          <w:bCs/>
        </w:rPr>
        <w:t>Objective 3:</w:t>
      </w:r>
      <w:r w:rsidRPr="00E964C3">
        <w:rPr>
          <w:b/>
          <w:bCs/>
        </w:rPr>
        <w:t xml:space="preserve"> Deepen Channel and Partner Relationships</w:t>
      </w:r>
    </w:p>
    <w:p w14:paraId="1D27BB55" w14:textId="77777777" w:rsidR="00E964C3" w:rsidRPr="00E964C3" w:rsidRDefault="00E964C3" w:rsidP="00C34B03">
      <w:pPr>
        <w:numPr>
          <w:ilvl w:val="1"/>
          <w:numId w:val="61"/>
        </w:numPr>
      </w:pPr>
      <w:r w:rsidRPr="00E964C3">
        <w:rPr>
          <w:b/>
          <w:bCs/>
        </w:rPr>
        <w:t>KR1:</w:t>
      </w:r>
      <w:r w:rsidRPr="00E964C3">
        <w:t xml:space="preserve"> Build and activate 3 new strategic partner alliances (Microsoft, PE, tribal, or sector-specific)</w:t>
      </w:r>
    </w:p>
    <w:p w14:paraId="184A6534" w14:textId="77777777" w:rsidR="00E964C3" w:rsidRPr="00E964C3" w:rsidRDefault="00E964C3" w:rsidP="00C34B03">
      <w:pPr>
        <w:numPr>
          <w:ilvl w:val="1"/>
          <w:numId w:val="61"/>
        </w:numPr>
      </w:pPr>
      <w:r w:rsidRPr="00E964C3">
        <w:rPr>
          <w:b/>
          <w:bCs/>
        </w:rPr>
        <w:t>KR2:</w:t>
      </w:r>
      <w:r w:rsidRPr="00E964C3">
        <w:t xml:space="preserve"> Develop and maintain targeted comms lists for all priority sectors (100% coverage, quarterly refresh)</w:t>
      </w:r>
    </w:p>
    <w:p w14:paraId="79192DA4" w14:textId="77777777" w:rsidR="00E964C3" w:rsidRPr="00E964C3" w:rsidRDefault="00E964C3" w:rsidP="00C34B03">
      <w:pPr>
        <w:numPr>
          <w:ilvl w:val="1"/>
          <w:numId w:val="61"/>
        </w:numPr>
      </w:pPr>
      <w:r w:rsidRPr="00E964C3">
        <w:rPr>
          <w:b/>
          <w:bCs/>
        </w:rPr>
        <w:t>KR3:</w:t>
      </w:r>
      <w:r w:rsidRPr="00E964C3">
        <w:t xml:space="preserve"> Launch 2 joint campaigns with partners, measuring shared pipeline impact</w:t>
      </w:r>
    </w:p>
    <w:p w14:paraId="55F8DDCB" w14:textId="1E785D5A" w:rsidR="00E964C3" w:rsidRPr="00E964C3" w:rsidRDefault="00E964C3" w:rsidP="00C34B03">
      <w:pPr>
        <w:numPr>
          <w:ilvl w:val="0"/>
          <w:numId w:val="61"/>
        </w:numPr>
        <w:rPr>
          <w:b/>
          <w:bCs/>
        </w:rPr>
      </w:pPr>
      <w:r>
        <w:rPr>
          <w:b/>
          <w:bCs/>
        </w:rPr>
        <w:lastRenderedPageBreak/>
        <w:t xml:space="preserve">Objective 4: </w:t>
      </w:r>
      <w:r w:rsidRPr="00E964C3">
        <w:rPr>
          <w:b/>
          <w:bCs/>
        </w:rPr>
        <w:t>Elevate Internal Engagement and Cross-Functional Collaboration</w:t>
      </w:r>
    </w:p>
    <w:p w14:paraId="4761A045" w14:textId="69FCA7E1" w:rsidR="00E964C3" w:rsidRPr="00E964C3" w:rsidRDefault="00E964C3" w:rsidP="00C34B03">
      <w:pPr>
        <w:numPr>
          <w:ilvl w:val="1"/>
          <w:numId w:val="61"/>
        </w:numPr>
      </w:pPr>
      <w:r w:rsidRPr="00E964C3">
        <w:rPr>
          <w:b/>
          <w:bCs/>
        </w:rPr>
        <w:t>KR1:</w:t>
      </w:r>
      <w:r w:rsidRPr="00E964C3">
        <w:t xml:space="preserve"> Publish </w:t>
      </w:r>
      <w:r>
        <w:t>4</w:t>
      </w:r>
      <w:r w:rsidRPr="00E964C3">
        <w:t xml:space="preserve"> </w:t>
      </w:r>
      <w:r>
        <w:t xml:space="preserve">quarterly </w:t>
      </w:r>
      <w:r w:rsidRPr="00E964C3">
        <w:t>marketing updates (100% cadence)</w:t>
      </w:r>
    </w:p>
    <w:p w14:paraId="074E43A6" w14:textId="77777777" w:rsidR="00E964C3" w:rsidRPr="00E964C3" w:rsidRDefault="00E964C3" w:rsidP="00C34B03">
      <w:pPr>
        <w:numPr>
          <w:ilvl w:val="1"/>
          <w:numId w:val="61"/>
        </w:numPr>
      </w:pPr>
      <w:r w:rsidRPr="00E964C3">
        <w:rPr>
          <w:b/>
          <w:bCs/>
        </w:rPr>
        <w:t>KR2:</w:t>
      </w:r>
      <w:r w:rsidRPr="00E964C3">
        <w:t xml:space="preserve"> Facilitate quarterly cross-departmental reviews (4 per year, with actionable follow-ups)</w:t>
      </w:r>
    </w:p>
    <w:p w14:paraId="6085DCD8" w14:textId="77777777" w:rsidR="00E964C3" w:rsidRDefault="00E964C3" w:rsidP="00C34B03">
      <w:pPr>
        <w:numPr>
          <w:ilvl w:val="1"/>
          <w:numId w:val="61"/>
        </w:numPr>
      </w:pPr>
      <w:r w:rsidRPr="00E964C3">
        <w:rPr>
          <w:b/>
          <w:bCs/>
        </w:rPr>
        <w:t>KR3:</w:t>
      </w:r>
      <w:r w:rsidRPr="00E964C3">
        <w:t xml:space="preserve"> Co-design 3 new offerings with sales and product teams, ensuring market fit and launch readiness</w:t>
      </w:r>
    </w:p>
    <w:p w14:paraId="30485354" w14:textId="73986048" w:rsidR="00E964C3" w:rsidRPr="00202E48" w:rsidRDefault="00E964C3" w:rsidP="00C34B03">
      <w:pPr>
        <w:numPr>
          <w:ilvl w:val="1"/>
          <w:numId w:val="61"/>
        </w:numPr>
      </w:pPr>
      <w:r w:rsidRPr="00E964C3">
        <w:rPr>
          <w:b/>
          <w:bCs/>
        </w:rPr>
        <w:t>KR</w:t>
      </w:r>
      <w:r>
        <w:rPr>
          <w:b/>
          <w:bCs/>
        </w:rPr>
        <w:t>4</w:t>
      </w:r>
      <w:r w:rsidRPr="00E964C3">
        <w:rPr>
          <w:b/>
          <w:bCs/>
        </w:rPr>
        <w:t>:</w:t>
      </w:r>
      <w:r w:rsidRPr="00E964C3">
        <w:t xml:space="preserve"> Achieve 90%+ satisfaction in internal stakeholder feedback on marketing support</w:t>
      </w:r>
    </w:p>
    <w:p w14:paraId="5B8C4BE4" w14:textId="77777777" w:rsidR="00E964C3" w:rsidRPr="00E964C3" w:rsidRDefault="00E964C3" w:rsidP="00C34B03">
      <w:pPr>
        <w:numPr>
          <w:ilvl w:val="1"/>
          <w:numId w:val="61"/>
        </w:numPr>
      </w:pPr>
    </w:p>
    <w:p w14:paraId="0A762463" w14:textId="3A3C803B" w:rsidR="00E964C3" w:rsidRPr="00E964C3" w:rsidRDefault="00E964C3" w:rsidP="00C34B03">
      <w:pPr>
        <w:numPr>
          <w:ilvl w:val="0"/>
          <w:numId w:val="61"/>
        </w:numPr>
        <w:rPr>
          <w:b/>
          <w:bCs/>
        </w:rPr>
      </w:pPr>
      <w:r>
        <w:rPr>
          <w:b/>
          <w:bCs/>
        </w:rPr>
        <w:t>Objective 5</w:t>
      </w:r>
      <w:r w:rsidRPr="00E964C3">
        <w:rPr>
          <w:b/>
          <w:bCs/>
        </w:rPr>
        <w:t>. Expand and Sustain Social Audience Growth</w:t>
      </w:r>
    </w:p>
    <w:p w14:paraId="175BE2B3" w14:textId="77777777" w:rsidR="00BC51E0" w:rsidRDefault="00E964C3" w:rsidP="00C34B03">
      <w:pPr>
        <w:numPr>
          <w:ilvl w:val="1"/>
          <w:numId w:val="61"/>
        </w:numPr>
      </w:pPr>
      <w:r w:rsidRPr="00E964C3">
        <w:rPr>
          <w:b/>
          <w:bCs/>
        </w:rPr>
        <w:t>KR1:</w:t>
      </w:r>
      <w:r w:rsidRPr="00E964C3">
        <w:t xml:space="preserve"> Achieve </w:t>
      </w:r>
      <w:r w:rsidR="00BC51E0">
        <w:t>5</w:t>
      </w:r>
      <w:r w:rsidRPr="00E964C3">
        <w:t>0% YoY growth in followers across LinkedIn</w:t>
      </w:r>
    </w:p>
    <w:p w14:paraId="715E9C3D" w14:textId="1298F1FF" w:rsidR="00E964C3" w:rsidRPr="00E964C3" w:rsidRDefault="00BC51E0" w:rsidP="00C34B03">
      <w:pPr>
        <w:numPr>
          <w:ilvl w:val="1"/>
          <w:numId w:val="61"/>
        </w:numPr>
      </w:pPr>
      <w:r>
        <w:rPr>
          <w:b/>
          <w:bCs/>
        </w:rPr>
        <w:t>KR2:</w:t>
      </w:r>
      <w:r>
        <w:t xml:space="preserve"> Achieve 100% growth in X/Twitter followers</w:t>
      </w:r>
    </w:p>
    <w:p w14:paraId="559CCBCA" w14:textId="77777777" w:rsidR="00E964C3" w:rsidRPr="00E964C3" w:rsidRDefault="00E964C3" w:rsidP="00C34B03">
      <w:pPr>
        <w:numPr>
          <w:ilvl w:val="1"/>
          <w:numId w:val="61"/>
        </w:numPr>
      </w:pPr>
      <w:r w:rsidRPr="00E964C3">
        <w:rPr>
          <w:b/>
          <w:bCs/>
        </w:rPr>
        <w:t>KR2:</w:t>
      </w:r>
      <w:r w:rsidRPr="00E964C3">
        <w:t xml:space="preserve"> Run 6 targeted social campaigns focused on new sectors, partnerships, and product launches</w:t>
      </w:r>
    </w:p>
    <w:p w14:paraId="7B42F97E" w14:textId="77777777" w:rsidR="00E964C3" w:rsidRPr="00E964C3" w:rsidRDefault="00E964C3" w:rsidP="00C34B03">
      <w:pPr>
        <w:numPr>
          <w:ilvl w:val="1"/>
          <w:numId w:val="61"/>
        </w:numPr>
      </w:pPr>
      <w:r w:rsidRPr="00E964C3">
        <w:rPr>
          <w:b/>
          <w:bCs/>
        </w:rPr>
        <w:t>KR3:</w:t>
      </w:r>
      <w:r w:rsidRPr="00E964C3">
        <w:t xml:space="preserve"> Maintain post frequency and engagement rates at or above 2025 benchmarks</w:t>
      </w:r>
    </w:p>
    <w:p w14:paraId="536A534E" w14:textId="4D2ED5BE" w:rsidR="00E964C3" w:rsidRPr="00E964C3" w:rsidRDefault="00E964C3" w:rsidP="00C34B03">
      <w:pPr>
        <w:numPr>
          <w:ilvl w:val="0"/>
          <w:numId w:val="61"/>
        </w:numPr>
        <w:rPr>
          <w:b/>
          <w:bCs/>
        </w:rPr>
      </w:pPr>
      <w:r>
        <w:rPr>
          <w:b/>
          <w:bCs/>
        </w:rPr>
        <w:t>Objective 6</w:t>
      </w:r>
      <w:r w:rsidRPr="00E964C3">
        <w:rPr>
          <w:b/>
          <w:bCs/>
        </w:rPr>
        <w:t>. Launch Microsoft-Specific and Partner Offerings</w:t>
      </w:r>
    </w:p>
    <w:p w14:paraId="310AACFB" w14:textId="77777777" w:rsidR="00E964C3" w:rsidRPr="00E964C3" w:rsidRDefault="00E964C3" w:rsidP="00C34B03">
      <w:pPr>
        <w:numPr>
          <w:ilvl w:val="1"/>
          <w:numId w:val="61"/>
        </w:numPr>
      </w:pPr>
      <w:r w:rsidRPr="00E964C3">
        <w:rPr>
          <w:b/>
          <w:bCs/>
        </w:rPr>
        <w:t>KR1:</w:t>
      </w:r>
      <w:r w:rsidRPr="00E964C3">
        <w:t xml:space="preserve"> Develop and distribute 4 Microsoft-focused campaigns (aligned to new product features or co-sell motions)</w:t>
      </w:r>
    </w:p>
    <w:p w14:paraId="019AE444" w14:textId="77777777" w:rsidR="00E964C3" w:rsidRPr="00E964C3" w:rsidRDefault="00E964C3" w:rsidP="00C34B03">
      <w:pPr>
        <w:numPr>
          <w:ilvl w:val="1"/>
          <w:numId w:val="61"/>
        </w:numPr>
      </w:pPr>
      <w:r w:rsidRPr="00E964C3">
        <w:rPr>
          <w:b/>
          <w:bCs/>
        </w:rPr>
        <w:t>KR2:</w:t>
      </w:r>
      <w:r w:rsidRPr="00E964C3">
        <w:t xml:space="preserve"> Create and launch 3 partner-specific campaigns, with measurable engagement and pipeline results</w:t>
      </w:r>
    </w:p>
    <w:p w14:paraId="2E33B855" w14:textId="77777777" w:rsidR="00E964C3" w:rsidRPr="00E964C3" w:rsidRDefault="00E964C3" w:rsidP="00C34B03">
      <w:pPr>
        <w:numPr>
          <w:ilvl w:val="1"/>
          <w:numId w:val="61"/>
        </w:numPr>
      </w:pPr>
      <w:r w:rsidRPr="00E964C3">
        <w:rPr>
          <w:b/>
          <w:bCs/>
        </w:rPr>
        <w:t>KR3:</w:t>
      </w:r>
      <w:r w:rsidRPr="00E964C3">
        <w:t xml:space="preserve"> Publish updated partner Bill of Materials (BoM) for all major alliances</w:t>
      </w:r>
    </w:p>
    <w:p w14:paraId="11334E21" w14:textId="129EE1E0" w:rsidR="00E964C3" w:rsidRPr="00E964C3" w:rsidRDefault="00E964C3" w:rsidP="00C34B03">
      <w:pPr>
        <w:numPr>
          <w:ilvl w:val="0"/>
          <w:numId w:val="61"/>
        </w:numPr>
        <w:rPr>
          <w:b/>
          <w:bCs/>
        </w:rPr>
      </w:pPr>
      <w:r>
        <w:rPr>
          <w:b/>
          <w:bCs/>
        </w:rPr>
        <w:t>Objective 7</w:t>
      </w:r>
      <w:r w:rsidRPr="00E964C3">
        <w:rPr>
          <w:b/>
          <w:bCs/>
        </w:rPr>
        <w:t>. Amplify Podcast and Thought Leadership Impact</w:t>
      </w:r>
    </w:p>
    <w:p w14:paraId="7848FE45" w14:textId="77777777" w:rsidR="00E964C3" w:rsidRDefault="00E964C3" w:rsidP="00C34B03">
      <w:pPr>
        <w:numPr>
          <w:ilvl w:val="1"/>
          <w:numId w:val="61"/>
        </w:numPr>
      </w:pPr>
      <w:r w:rsidRPr="00E964C3">
        <w:rPr>
          <w:b/>
          <w:bCs/>
        </w:rPr>
        <w:t>KR1:</w:t>
      </w:r>
      <w:r w:rsidRPr="00E964C3">
        <w:t xml:space="preserve"> Produce and promote 12 monthly podcast episodes, each featuring an external guest or partner</w:t>
      </w:r>
    </w:p>
    <w:p w14:paraId="102EF249" w14:textId="56A2EE9F" w:rsidR="00AE356F" w:rsidRPr="00E964C3" w:rsidRDefault="00AE356F" w:rsidP="00C34B03">
      <w:pPr>
        <w:numPr>
          <w:ilvl w:val="1"/>
          <w:numId w:val="61"/>
        </w:numPr>
      </w:pPr>
      <w:r>
        <w:rPr>
          <w:b/>
          <w:bCs/>
        </w:rPr>
        <w:t>KR</w:t>
      </w:r>
      <w:r w:rsidR="00BC51E0">
        <w:rPr>
          <w:b/>
          <w:bCs/>
        </w:rPr>
        <w:t>4:</w:t>
      </w:r>
      <w:r w:rsidR="00BC51E0">
        <w:t xml:space="preserve"> Produce at least 6 episodes featuring Synozur SMEs</w:t>
      </w:r>
    </w:p>
    <w:p w14:paraId="234FA10E" w14:textId="1AB72DB4" w:rsidR="00E964C3" w:rsidRPr="00E964C3" w:rsidRDefault="00E964C3" w:rsidP="00C34B03">
      <w:pPr>
        <w:pStyle w:val="ListParagraph"/>
        <w:numPr>
          <w:ilvl w:val="1"/>
          <w:numId w:val="61"/>
        </w:numPr>
      </w:pPr>
      <w:r w:rsidRPr="00BC51E0">
        <w:rPr>
          <w:b/>
          <w:bCs/>
        </w:rPr>
        <w:t>KR2:</w:t>
      </w:r>
      <w:r w:rsidRPr="00E964C3">
        <w:t xml:space="preserve"> Grow listenership by 25% YoY and drive cross-property engagement (newsletter, blog, events)</w:t>
      </w:r>
    </w:p>
    <w:p w14:paraId="46D34C77" w14:textId="771AE27E" w:rsidR="00E964C3" w:rsidRPr="00E964C3" w:rsidRDefault="00E964C3" w:rsidP="00C34B03">
      <w:pPr>
        <w:numPr>
          <w:ilvl w:val="0"/>
          <w:numId w:val="61"/>
        </w:numPr>
        <w:rPr>
          <w:b/>
          <w:bCs/>
        </w:rPr>
      </w:pPr>
      <w:r>
        <w:rPr>
          <w:b/>
          <w:bCs/>
        </w:rPr>
        <w:lastRenderedPageBreak/>
        <w:t>Objective 8</w:t>
      </w:r>
      <w:r w:rsidRPr="00E964C3">
        <w:rPr>
          <w:b/>
          <w:bCs/>
        </w:rPr>
        <w:t>. Optimize Paid Media Yield and Impact</w:t>
      </w:r>
    </w:p>
    <w:p w14:paraId="33293D22" w14:textId="77777777" w:rsidR="00E964C3" w:rsidRPr="00E964C3" w:rsidRDefault="00E964C3" w:rsidP="00C34B03">
      <w:pPr>
        <w:numPr>
          <w:ilvl w:val="1"/>
          <w:numId w:val="61"/>
        </w:numPr>
      </w:pPr>
      <w:r w:rsidRPr="00E964C3">
        <w:rPr>
          <w:b/>
          <w:bCs/>
        </w:rPr>
        <w:t>KR1:</w:t>
      </w:r>
      <w:r w:rsidRPr="00E964C3">
        <w:t xml:space="preserve"> Maintain or improve effective clickthrough rate (CTR) above 0.55%</w:t>
      </w:r>
    </w:p>
    <w:p w14:paraId="501B1B44" w14:textId="77777777" w:rsidR="00E964C3" w:rsidRPr="00E964C3" w:rsidRDefault="00E964C3" w:rsidP="00C34B03">
      <w:pPr>
        <w:numPr>
          <w:ilvl w:val="1"/>
          <w:numId w:val="61"/>
        </w:numPr>
      </w:pPr>
      <w:r w:rsidRPr="00E964C3">
        <w:rPr>
          <w:b/>
          <w:bCs/>
        </w:rPr>
        <w:t>KR2:</w:t>
      </w:r>
      <w:r w:rsidRPr="00E964C3">
        <w:t xml:space="preserve"> Achieve 20,000+ paid media clicks and 4M+ impressions</w:t>
      </w:r>
    </w:p>
    <w:p w14:paraId="3AF1D858" w14:textId="2DDCD414" w:rsidR="00E964C3" w:rsidRPr="00E964C3" w:rsidRDefault="00E964C3" w:rsidP="00C34B03">
      <w:pPr>
        <w:numPr>
          <w:ilvl w:val="1"/>
          <w:numId w:val="61"/>
        </w:numPr>
      </w:pPr>
      <w:r w:rsidRPr="00E964C3">
        <w:rPr>
          <w:b/>
          <w:bCs/>
        </w:rPr>
        <w:t>KR3:</w:t>
      </w:r>
      <w:r w:rsidRPr="00E964C3">
        <w:t xml:space="preserve"> Keep total spend within budget (&lt;$</w:t>
      </w:r>
      <w:r w:rsidR="00BC51E0">
        <w:t>2</w:t>
      </w:r>
      <w:r w:rsidRPr="00E964C3">
        <w:t>,</w:t>
      </w:r>
      <w:r w:rsidR="00BC51E0">
        <w:t>5</w:t>
      </w:r>
      <w:r w:rsidRPr="00E964C3">
        <w:t>00) while increasing conversion rates</w:t>
      </w:r>
    </w:p>
    <w:p w14:paraId="6B057D3C" w14:textId="539F737F" w:rsidR="00E964C3" w:rsidRPr="00E964C3" w:rsidRDefault="00E964C3" w:rsidP="00C34B03">
      <w:pPr>
        <w:numPr>
          <w:ilvl w:val="0"/>
          <w:numId w:val="61"/>
        </w:numPr>
        <w:rPr>
          <w:b/>
          <w:bCs/>
        </w:rPr>
      </w:pPr>
      <w:r>
        <w:rPr>
          <w:b/>
          <w:bCs/>
        </w:rPr>
        <w:t>Objective 9</w:t>
      </w:r>
      <w:r w:rsidRPr="00E964C3">
        <w:rPr>
          <w:b/>
          <w:bCs/>
        </w:rPr>
        <w:t>. Increase Brand Awareness and Credibility</w:t>
      </w:r>
    </w:p>
    <w:p w14:paraId="4CA25BC2" w14:textId="77777777" w:rsidR="00E964C3" w:rsidRPr="00E964C3" w:rsidRDefault="00E964C3" w:rsidP="00C34B03">
      <w:pPr>
        <w:numPr>
          <w:ilvl w:val="1"/>
          <w:numId w:val="61"/>
        </w:numPr>
      </w:pPr>
      <w:r w:rsidRPr="00E964C3">
        <w:rPr>
          <w:b/>
          <w:bCs/>
        </w:rPr>
        <w:t>KR1:</w:t>
      </w:r>
      <w:r w:rsidRPr="00E964C3">
        <w:t xml:space="preserve"> Define and publish 4 new key offerings with collateral (aligned to 2026 strategy)</w:t>
      </w:r>
    </w:p>
    <w:p w14:paraId="6233D854" w14:textId="77777777" w:rsidR="00BC51E0" w:rsidRDefault="00E964C3" w:rsidP="00C34B03">
      <w:pPr>
        <w:numPr>
          <w:ilvl w:val="1"/>
          <w:numId w:val="61"/>
        </w:numPr>
      </w:pPr>
      <w:r w:rsidRPr="00E964C3">
        <w:rPr>
          <w:b/>
          <w:bCs/>
        </w:rPr>
        <w:t>KR2:</w:t>
      </w:r>
      <w:r w:rsidRPr="00E964C3">
        <w:t xml:space="preserve"> Complete website refresh </w:t>
      </w:r>
    </w:p>
    <w:p w14:paraId="23234026" w14:textId="77777777" w:rsidR="00E964C3" w:rsidRPr="00E964C3" w:rsidRDefault="00E964C3" w:rsidP="00C34B03">
      <w:pPr>
        <w:numPr>
          <w:ilvl w:val="1"/>
          <w:numId w:val="61"/>
        </w:numPr>
      </w:pPr>
      <w:r w:rsidRPr="00E964C3">
        <w:rPr>
          <w:b/>
          <w:bCs/>
        </w:rPr>
        <w:t>KR3:</w:t>
      </w:r>
      <w:r w:rsidRPr="00E964C3">
        <w:t xml:space="preserve"> Develop and nurture 3 new non-Microsoft communities or sector groups</w:t>
      </w:r>
    </w:p>
    <w:p w14:paraId="0BE8492C" w14:textId="77777777" w:rsidR="00202E48" w:rsidRPr="00202E48" w:rsidRDefault="00202E48" w:rsidP="00202E48">
      <w:r w:rsidRPr="00202E48">
        <w:pict w14:anchorId="556C01AD">
          <v:rect id="_x0000_i1058" style="width:0;height:1.5pt" o:hralign="center" o:hrstd="t" o:hr="t" fillcolor="#a0a0a0" stroked="f"/>
        </w:pict>
      </w:r>
    </w:p>
    <w:p w14:paraId="694BDF38" w14:textId="77777777" w:rsidR="00202E48" w:rsidRPr="00202E48" w:rsidRDefault="00202E48" w:rsidP="00202E48">
      <w:pPr>
        <w:pStyle w:val="Heading3"/>
      </w:pPr>
      <w:r w:rsidRPr="00202E48">
        <w:t>HR &amp; Culture</w:t>
      </w:r>
    </w:p>
    <w:p w14:paraId="1EBF5710" w14:textId="77777777" w:rsidR="00202E48" w:rsidRPr="00202E48" w:rsidRDefault="00202E48" w:rsidP="00C34B03">
      <w:pPr>
        <w:numPr>
          <w:ilvl w:val="0"/>
          <w:numId w:val="62"/>
        </w:numPr>
      </w:pPr>
      <w:r w:rsidRPr="00202E48">
        <w:rPr>
          <w:b/>
          <w:bCs/>
        </w:rPr>
        <w:t>Objective 1:</w:t>
      </w:r>
      <w:r w:rsidRPr="00202E48">
        <w:t xml:space="preserve"> Foster human-centric culture and engagement</w:t>
      </w:r>
    </w:p>
    <w:p w14:paraId="2D7BD3FC" w14:textId="77777777" w:rsidR="00202E48" w:rsidRPr="00202E48" w:rsidRDefault="00202E48" w:rsidP="00C34B03">
      <w:pPr>
        <w:numPr>
          <w:ilvl w:val="1"/>
          <w:numId w:val="62"/>
        </w:numPr>
      </w:pPr>
      <w:r w:rsidRPr="00202E48">
        <w:t>KR1: Organize annual offsite for all staff</w:t>
      </w:r>
    </w:p>
    <w:p w14:paraId="028035DB" w14:textId="77777777" w:rsidR="00202E48" w:rsidRPr="00202E48" w:rsidRDefault="00202E48" w:rsidP="00C34B03">
      <w:pPr>
        <w:numPr>
          <w:ilvl w:val="1"/>
          <w:numId w:val="62"/>
        </w:numPr>
      </w:pPr>
      <w:r w:rsidRPr="00202E48">
        <w:t>KR2: Launch employee training program (80%+ participation)</w:t>
      </w:r>
    </w:p>
    <w:p w14:paraId="0B9EB4BB" w14:textId="77777777" w:rsidR="00202E48" w:rsidRPr="00202E48" w:rsidRDefault="00202E48" w:rsidP="00C34B03">
      <w:pPr>
        <w:numPr>
          <w:ilvl w:val="1"/>
          <w:numId w:val="62"/>
        </w:numPr>
      </w:pPr>
      <w:r w:rsidRPr="00202E48">
        <w:t>KR3: Implement quarterly recognition awards</w:t>
      </w:r>
    </w:p>
    <w:p w14:paraId="628816D1" w14:textId="77777777" w:rsidR="00202E48" w:rsidRPr="00202E48" w:rsidRDefault="00202E48" w:rsidP="00C34B03">
      <w:pPr>
        <w:numPr>
          <w:ilvl w:val="1"/>
          <w:numId w:val="62"/>
        </w:numPr>
      </w:pPr>
      <w:r w:rsidRPr="00202E48">
        <w:t>KR4: Achieve eNPS improvement of 10 points</w:t>
      </w:r>
    </w:p>
    <w:p w14:paraId="19E03931" w14:textId="77777777" w:rsidR="00202E48" w:rsidRPr="00202E48" w:rsidRDefault="00202E48" w:rsidP="00C34B03">
      <w:pPr>
        <w:numPr>
          <w:ilvl w:val="0"/>
          <w:numId w:val="62"/>
        </w:numPr>
      </w:pPr>
      <w:r w:rsidRPr="00202E48">
        <w:rPr>
          <w:b/>
          <w:bCs/>
        </w:rPr>
        <w:t>Objective 2:</w:t>
      </w:r>
      <w:r w:rsidRPr="00202E48">
        <w:t xml:space="preserve"> Enhance employee experience and wellbeing</w:t>
      </w:r>
    </w:p>
    <w:p w14:paraId="49FEDF39" w14:textId="77777777" w:rsidR="00202E48" w:rsidRPr="00202E48" w:rsidRDefault="00202E48" w:rsidP="00C34B03">
      <w:pPr>
        <w:numPr>
          <w:ilvl w:val="1"/>
          <w:numId w:val="62"/>
        </w:numPr>
      </w:pPr>
      <w:r w:rsidRPr="00202E48">
        <w:t>KR1: Conduct quarterly pulse surveys and publish results</w:t>
      </w:r>
    </w:p>
    <w:p w14:paraId="51C6600D" w14:textId="77777777" w:rsidR="00202E48" w:rsidRPr="00202E48" w:rsidRDefault="00202E48" w:rsidP="00C34B03">
      <w:pPr>
        <w:numPr>
          <w:ilvl w:val="1"/>
          <w:numId w:val="62"/>
        </w:numPr>
      </w:pPr>
      <w:r w:rsidRPr="00202E48">
        <w:t>KR2: Launch new onboarding program for all hires</w:t>
      </w:r>
    </w:p>
    <w:p w14:paraId="47E942A8" w14:textId="7C4023CD" w:rsidR="000673DC" w:rsidRPr="00202E48" w:rsidRDefault="00202E48" w:rsidP="00C34B03">
      <w:pPr>
        <w:numPr>
          <w:ilvl w:val="1"/>
          <w:numId w:val="62"/>
        </w:numPr>
      </w:pPr>
      <w:r w:rsidRPr="00202E48">
        <w:t>KR3: Maintain inclusive, ethical, and transparent culture (annual review)</w:t>
      </w:r>
    </w:p>
    <w:p w14:paraId="6F00D8BA" w14:textId="77777777" w:rsidR="00202E48" w:rsidRPr="00202E48" w:rsidRDefault="00202E48" w:rsidP="00202E48">
      <w:r w:rsidRPr="00202E48">
        <w:pict w14:anchorId="2B891F88">
          <v:rect id="_x0000_i1059" style="width:0;height:1.5pt" o:hralign="center" o:hrstd="t" o:hr="t" fillcolor="#a0a0a0" stroked="f"/>
        </w:pict>
      </w:r>
    </w:p>
    <w:p w14:paraId="0E874D10" w14:textId="77777777" w:rsidR="00202E48" w:rsidRPr="00202E48" w:rsidRDefault="00202E48" w:rsidP="00202E48">
      <w:pPr>
        <w:pStyle w:val="Heading3"/>
      </w:pPr>
      <w:r w:rsidRPr="00202E48">
        <w:t>Finance &amp; Operations</w:t>
      </w:r>
    </w:p>
    <w:p w14:paraId="77A40B18" w14:textId="77777777" w:rsidR="00202E48" w:rsidRPr="00202E48" w:rsidRDefault="00202E48" w:rsidP="00C34B03">
      <w:pPr>
        <w:numPr>
          <w:ilvl w:val="0"/>
          <w:numId w:val="63"/>
        </w:numPr>
      </w:pPr>
      <w:r w:rsidRPr="00202E48">
        <w:rPr>
          <w:b/>
          <w:bCs/>
        </w:rPr>
        <w:t>Objective 1:</w:t>
      </w:r>
      <w:r w:rsidRPr="00202E48">
        <w:t xml:space="preserve"> Drive operational efficiency and financial discipline</w:t>
      </w:r>
    </w:p>
    <w:p w14:paraId="6B4A7EF8" w14:textId="77777777" w:rsidR="00202E48" w:rsidRPr="00202E48" w:rsidRDefault="00202E48" w:rsidP="00C34B03">
      <w:pPr>
        <w:numPr>
          <w:ilvl w:val="1"/>
          <w:numId w:val="63"/>
        </w:numPr>
      </w:pPr>
      <w:r w:rsidRPr="00202E48">
        <w:t>KR1: Maintain gross margin &gt;25%</w:t>
      </w:r>
    </w:p>
    <w:p w14:paraId="23F5D5A0" w14:textId="77777777" w:rsidR="00202E48" w:rsidRPr="00202E48" w:rsidRDefault="00202E48" w:rsidP="00C34B03">
      <w:pPr>
        <w:numPr>
          <w:ilvl w:val="1"/>
          <w:numId w:val="63"/>
        </w:numPr>
      </w:pPr>
      <w:r w:rsidRPr="00202E48">
        <w:t>KR2: Reduce SG&amp;A to &lt;45% of revenue</w:t>
      </w:r>
    </w:p>
    <w:p w14:paraId="29111366" w14:textId="77777777" w:rsidR="00202E48" w:rsidRPr="00202E48" w:rsidRDefault="00202E48" w:rsidP="00C34B03">
      <w:pPr>
        <w:numPr>
          <w:ilvl w:val="1"/>
          <w:numId w:val="63"/>
        </w:numPr>
      </w:pPr>
      <w:r w:rsidRPr="00202E48">
        <w:lastRenderedPageBreak/>
        <w:t>KR3: Days sales outstanding &lt;45</w:t>
      </w:r>
    </w:p>
    <w:p w14:paraId="0F21F358" w14:textId="77777777" w:rsidR="00202E48" w:rsidRPr="00202E48" w:rsidRDefault="00202E48" w:rsidP="00C34B03">
      <w:pPr>
        <w:numPr>
          <w:ilvl w:val="1"/>
          <w:numId w:val="63"/>
        </w:numPr>
      </w:pPr>
      <w:r w:rsidRPr="00202E48">
        <w:t>KR4: Annual cost reduction target met</w:t>
      </w:r>
    </w:p>
    <w:p w14:paraId="24812ECB" w14:textId="77777777" w:rsidR="00202E48" w:rsidRPr="00202E48" w:rsidRDefault="00202E48" w:rsidP="00C34B03">
      <w:pPr>
        <w:numPr>
          <w:ilvl w:val="0"/>
          <w:numId w:val="63"/>
        </w:numPr>
      </w:pPr>
      <w:r w:rsidRPr="00202E48">
        <w:rPr>
          <w:b/>
          <w:bCs/>
        </w:rPr>
        <w:t>Objective 2:</w:t>
      </w:r>
      <w:r w:rsidRPr="00202E48">
        <w:t xml:space="preserve"> Support scalable growth through process optimization</w:t>
      </w:r>
    </w:p>
    <w:p w14:paraId="0AECE197" w14:textId="77777777" w:rsidR="00202E48" w:rsidRPr="00202E48" w:rsidRDefault="00202E48" w:rsidP="00C34B03">
      <w:pPr>
        <w:numPr>
          <w:ilvl w:val="1"/>
          <w:numId w:val="63"/>
        </w:numPr>
      </w:pPr>
      <w:r w:rsidRPr="00202E48">
        <w:t>KR1: Complete annual process review and implement 3 improvements</w:t>
      </w:r>
    </w:p>
    <w:p w14:paraId="18EE9747" w14:textId="16520CC2" w:rsidR="000673DC" w:rsidRPr="00202E48" w:rsidRDefault="00202E48" w:rsidP="00C34B03">
      <w:pPr>
        <w:numPr>
          <w:ilvl w:val="1"/>
          <w:numId w:val="63"/>
        </w:numPr>
      </w:pPr>
      <w:r w:rsidRPr="00202E48">
        <w:t>KR2: Achieve 100% compliance with financial controls and reporting</w:t>
      </w:r>
    </w:p>
    <w:p w14:paraId="04031E5F" w14:textId="77777777" w:rsidR="00202E48" w:rsidRPr="00202E48" w:rsidRDefault="00202E48" w:rsidP="00202E48">
      <w:pPr>
        <w:pStyle w:val="Heading1"/>
      </w:pPr>
      <w:r w:rsidRPr="00202E48">
        <w:t>Big Rocks (Major Initiatives for 2026) </w:t>
      </w:r>
    </w:p>
    <w:p w14:paraId="06B0D52B" w14:textId="77777777" w:rsidR="00202E48" w:rsidRPr="00202E48" w:rsidRDefault="00202E48" w:rsidP="00202E48">
      <w:r w:rsidRPr="00202E48">
        <w:rPr>
          <w:b/>
          <w:bCs/>
        </w:rPr>
        <w:t>Big Rocks are the quarterly, cross-functional commitments that drive Synozur’s strategic priorities. Each is owned by a specific team and mapped to organizational objectives.</w:t>
      </w:r>
      <w:r w:rsidRPr="00202E48">
        <w:t> </w:t>
      </w:r>
    </w:p>
    <w:p w14:paraId="48EE94FF" w14:textId="77777777" w:rsidR="00202E48" w:rsidRPr="00202E48" w:rsidRDefault="00202E48" w:rsidP="00C34B03">
      <w:pPr>
        <w:numPr>
          <w:ilvl w:val="0"/>
          <w:numId w:val="17"/>
        </w:numPr>
      </w:pPr>
      <w:r w:rsidRPr="00202E48">
        <w:rPr>
          <w:b/>
          <w:bCs/>
        </w:rPr>
        <w:t>Vega Launch &amp; Constellation Productization</w:t>
      </w:r>
      <w:r w:rsidRPr="00202E48">
        <w:t> </w:t>
      </w:r>
    </w:p>
    <w:p w14:paraId="03D6E90A" w14:textId="77777777" w:rsidR="00202E48" w:rsidRPr="00202E48" w:rsidRDefault="00202E48" w:rsidP="00C34B03">
      <w:pPr>
        <w:numPr>
          <w:ilvl w:val="0"/>
          <w:numId w:val="18"/>
        </w:numPr>
      </w:pPr>
      <w:r w:rsidRPr="00202E48">
        <w:rPr>
          <w:i/>
          <w:iCs/>
        </w:rPr>
        <w:t>Owner:</w:t>
      </w:r>
      <w:r w:rsidRPr="00202E48">
        <w:t> IT/Product </w:t>
      </w:r>
    </w:p>
    <w:p w14:paraId="66B6CE84" w14:textId="77777777" w:rsidR="00202E48" w:rsidRPr="00202E48" w:rsidRDefault="00202E48" w:rsidP="00C34B03">
      <w:pPr>
        <w:numPr>
          <w:ilvl w:val="0"/>
          <w:numId w:val="19"/>
        </w:numPr>
      </w:pPr>
      <w:r w:rsidRPr="00202E48">
        <w:rPr>
          <w:i/>
          <w:iCs/>
        </w:rPr>
        <w:t>Objective:</w:t>
      </w:r>
      <w:r w:rsidRPr="00202E48">
        <w:t> Deliver Vega to production and pilot Constellation with existing clients. </w:t>
      </w:r>
    </w:p>
    <w:p w14:paraId="0E1D8C67" w14:textId="77777777" w:rsidR="00202E48" w:rsidRPr="00202E48" w:rsidRDefault="00202E48" w:rsidP="00C34B03">
      <w:pPr>
        <w:numPr>
          <w:ilvl w:val="0"/>
          <w:numId w:val="20"/>
        </w:numPr>
      </w:pPr>
      <w:r w:rsidRPr="00202E48">
        <w:rPr>
          <w:i/>
          <w:iCs/>
        </w:rPr>
        <w:t>Org Goal Mapping:</w:t>
      </w:r>
      <w:r w:rsidRPr="00202E48">
        <w:t> Drives innovation, revenue growth, and client value. </w:t>
      </w:r>
    </w:p>
    <w:p w14:paraId="1E9FF4DB" w14:textId="77777777" w:rsidR="00202E48" w:rsidRPr="00202E48" w:rsidRDefault="00202E48" w:rsidP="00C34B03">
      <w:pPr>
        <w:numPr>
          <w:ilvl w:val="0"/>
          <w:numId w:val="21"/>
        </w:numPr>
      </w:pPr>
      <w:r w:rsidRPr="00202E48">
        <w:rPr>
          <w:b/>
          <w:bCs/>
        </w:rPr>
        <w:t>Private Equity &amp; Tribal Channel Expansion</w:t>
      </w:r>
      <w:r w:rsidRPr="00202E48">
        <w:t> </w:t>
      </w:r>
    </w:p>
    <w:p w14:paraId="79813A31" w14:textId="77777777" w:rsidR="00202E48" w:rsidRPr="00202E48" w:rsidRDefault="00202E48" w:rsidP="00C34B03">
      <w:pPr>
        <w:numPr>
          <w:ilvl w:val="0"/>
          <w:numId w:val="22"/>
        </w:numPr>
      </w:pPr>
      <w:r w:rsidRPr="00202E48">
        <w:rPr>
          <w:i/>
          <w:iCs/>
        </w:rPr>
        <w:t>Owner:</w:t>
      </w:r>
      <w:r w:rsidRPr="00202E48">
        <w:t> Business Development </w:t>
      </w:r>
    </w:p>
    <w:p w14:paraId="6DA25253" w14:textId="77777777" w:rsidR="00202E48" w:rsidRPr="00202E48" w:rsidRDefault="00202E48" w:rsidP="00C34B03">
      <w:pPr>
        <w:numPr>
          <w:ilvl w:val="0"/>
          <w:numId w:val="23"/>
        </w:numPr>
      </w:pPr>
      <w:r w:rsidRPr="00202E48">
        <w:rPr>
          <w:i/>
          <w:iCs/>
        </w:rPr>
        <w:t>Objective:</w:t>
      </w:r>
      <w:r w:rsidRPr="00202E48">
        <w:t> Build relationships and secure new clients in private equity and tribal sectors. </w:t>
      </w:r>
    </w:p>
    <w:p w14:paraId="073D22FB" w14:textId="77777777" w:rsidR="00202E48" w:rsidRPr="00202E48" w:rsidRDefault="00202E48" w:rsidP="00C34B03">
      <w:pPr>
        <w:numPr>
          <w:ilvl w:val="0"/>
          <w:numId w:val="24"/>
        </w:numPr>
      </w:pPr>
      <w:r w:rsidRPr="00202E48">
        <w:rPr>
          <w:i/>
          <w:iCs/>
        </w:rPr>
        <w:t>Org Goal Mapping:</w:t>
      </w:r>
      <w:r w:rsidRPr="00202E48">
        <w:t> Expands market reach and supports 30% growth target. </w:t>
      </w:r>
    </w:p>
    <w:p w14:paraId="4F73AF28" w14:textId="77777777" w:rsidR="00202E48" w:rsidRPr="00202E48" w:rsidRDefault="00202E48" w:rsidP="00C34B03">
      <w:pPr>
        <w:numPr>
          <w:ilvl w:val="0"/>
          <w:numId w:val="25"/>
        </w:numPr>
      </w:pPr>
      <w:r w:rsidRPr="00202E48">
        <w:rPr>
          <w:b/>
          <w:bCs/>
        </w:rPr>
        <w:t>New Sector Research &amp; Definition</w:t>
      </w:r>
      <w:r w:rsidRPr="00202E48">
        <w:t> </w:t>
      </w:r>
    </w:p>
    <w:p w14:paraId="24135F4F" w14:textId="77777777" w:rsidR="00202E48" w:rsidRPr="00202E48" w:rsidRDefault="00202E48" w:rsidP="00C34B03">
      <w:pPr>
        <w:numPr>
          <w:ilvl w:val="0"/>
          <w:numId w:val="26"/>
        </w:numPr>
      </w:pPr>
      <w:r w:rsidRPr="00202E48">
        <w:rPr>
          <w:i/>
          <w:iCs/>
        </w:rPr>
        <w:t>Owner:</w:t>
      </w:r>
      <w:r w:rsidRPr="00202E48">
        <w:t> Strategy/Research </w:t>
      </w:r>
    </w:p>
    <w:p w14:paraId="163C2202" w14:textId="77777777" w:rsidR="00202E48" w:rsidRPr="00202E48" w:rsidRDefault="00202E48" w:rsidP="00C34B03">
      <w:pPr>
        <w:numPr>
          <w:ilvl w:val="0"/>
          <w:numId w:val="27"/>
        </w:numPr>
      </w:pPr>
      <w:r w:rsidRPr="00202E48">
        <w:rPr>
          <w:i/>
          <w:iCs/>
        </w:rPr>
        <w:t>Objective:</w:t>
      </w:r>
      <w:r w:rsidRPr="00202E48">
        <w:t> Conduct market analysis and define the next sector for Synozur’s expansion. </w:t>
      </w:r>
    </w:p>
    <w:p w14:paraId="1BF16512" w14:textId="77777777" w:rsidR="00202E48" w:rsidRPr="00202E48" w:rsidRDefault="00202E48" w:rsidP="00C34B03">
      <w:pPr>
        <w:numPr>
          <w:ilvl w:val="0"/>
          <w:numId w:val="28"/>
        </w:numPr>
      </w:pPr>
      <w:r w:rsidRPr="00202E48">
        <w:rPr>
          <w:i/>
          <w:iCs/>
        </w:rPr>
        <w:t>Org Goal Mapping:</w:t>
      </w:r>
      <w:r w:rsidRPr="00202E48">
        <w:t> Supports long-term growth and diversification. </w:t>
      </w:r>
    </w:p>
    <w:p w14:paraId="16BF1BD0" w14:textId="77777777" w:rsidR="00202E48" w:rsidRPr="00202E48" w:rsidRDefault="00202E48" w:rsidP="00C34B03">
      <w:pPr>
        <w:numPr>
          <w:ilvl w:val="0"/>
          <w:numId w:val="29"/>
        </w:numPr>
      </w:pPr>
      <w:r w:rsidRPr="00202E48">
        <w:rPr>
          <w:b/>
          <w:bCs/>
        </w:rPr>
        <w:t>Dynamics Migration &amp; Agentic AI Rollout</w:t>
      </w:r>
      <w:r w:rsidRPr="00202E48">
        <w:t> </w:t>
      </w:r>
    </w:p>
    <w:p w14:paraId="3C9ABDD9" w14:textId="77777777" w:rsidR="00202E48" w:rsidRPr="00202E48" w:rsidRDefault="00202E48" w:rsidP="00C34B03">
      <w:pPr>
        <w:numPr>
          <w:ilvl w:val="0"/>
          <w:numId w:val="30"/>
        </w:numPr>
      </w:pPr>
      <w:r w:rsidRPr="00202E48">
        <w:rPr>
          <w:i/>
          <w:iCs/>
        </w:rPr>
        <w:t>Owner:</w:t>
      </w:r>
      <w:r w:rsidRPr="00202E48">
        <w:t> IT </w:t>
      </w:r>
    </w:p>
    <w:p w14:paraId="17720C05" w14:textId="77777777" w:rsidR="00202E48" w:rsidRPr="00202E48" w:rsidRDefault="00202E48" w:rsidP="00C34B03">
      <w:pPr>
        <w:numPr>
          <w:ilvl w:val="0"/>
          <w:numId w:val="31"/>
        </w:numPr>
      </w:pPr>
      <w:r w:rsidRPr="00202E48">
        <w:rPr>
          <w:i/>
          <w:iCs/>
        </w:rPr>
        <w:lastRenderedPageBreak/>
        <w:t>Objective:</w:t>
      </w:r>
      <w:r w:rsidRPr="00202E48">
        <w:t> Complete migration to Dynamics, deploy internal AI agents, and enhance security/compliance. </w:t>
      </w:r>
    </w:p>
    <w:p w14:paraId="0D43DBA9" w14:textId="77777777" w:rsidR="00202E48" w:rsidRPr="00202E48" w:rsidRDefault="00202E48" w:rsidP="00C34B03">
      <w:pPr>
        <w:numPr>
          <w:ilvl w:val="0"/>
          <w:numId w:val="32"/>
        </w:numPr>
      </w:pPr>
      <w:r w:rsidRPr="00202E48">
        <w:rPr>
          <w:i/>
          <w:iCs/>
        </w:rPr>
        <w:t>Org Goal Mapping:</w:t>
      </w:r>
      <w:r w:rsidRPr="00202E48">
        <w:t> Improves operational efficiency and technology leadership. </w:t>
      </w:r>
    </w:p>
    <w:p w14:paraId="7F4E8C93" w14:textId="77777777" w:rsidR="00202E48" w:rsidRPr="00202E48" w:rsidRDefault="00202E48" w:rsidP="00C34B03">
      <w:pPr>
        <w:numPr>
          <w:ilvl w:val="0"/>
          <w:numId w:val="33"/>
        </w:numPr>
      </w:pPr>
      <w:r w:rsidRPr="00202E48">
        <w:rPr>
          <w:b/>
          <w:bCs/>
        </w:rPr>
        <w:t>Quarterly CSAT/NPS Cadence</w:t>
      </w:r>
      <w:r w:rsidRPr="00202E48">
        <w:t> </w:t>
      </w:r>
    </w:p>
    <w:p w14:paraId="0373EDB9" w14:textId="77777777" w:rsidR="00202E48" w:rsidRPr="00202E48" w:rsidRDefault="00202E48" w:rsidP="00C34B03">
      <w:pPr>
        <w:numPr>
          <w:ilvl w:val="0"/>
          <w:numId w:val="34"/>
        </w:numPr>
      </w:pPr>
      <w:r w:rsidRPr="00202E48">
        <w:rPr>
          <w:i/>
          <w:iCs/>
        </w:rPr>
        <w:t>Owner:</w:t>
      </w:r>
      <w:r w:rsidRPr="00202E48">
        <w:t> Client Delivery/Account Management </w:t>
      </w:r>
    </w:p>
    <w:p w14:paraId="117391AD" w14:textId="77777777" w:rsidR="00202E48" w:rsidRPr="00202E48" w:rsidRDefault="00202E48" w:rsidP="00C34B03">
      <w:pPr>
        <w:numPr>
          <w:ilvl w:val="0"/>
          <w:numId w:val="35"/>
        </w:numPr>
      </w:pPr>
      <w:r w:rsidRPr="00202E48">
        <w:rPr>
          <w:i/>
          <w:iCs/>
        </w:rPr>
        <w:t>Objective:</w:t>
      </w:r>
      <w:r w:rsidRPr="00202E48">
        <w:t> Implement quarterly surveys and reporting for CSAT and NPS. </w:t>
      </w:r>
    </w:p>
    <w:p w14:paraId="19A8478E" w14:textId="77777777" w:rsidR="00202E48" w:rsidRPr="00202E48" w:rsidRDefault="00202E48" w:rsidP="00C34B03">
      <w:pPr>
        <w:numPr>
          <w:ilvl w:val="0"/>
          <w:numId w:val="36"/>
        </w:numPr>
      </w:pPr>
      <w:r w:rsidRPr="00202E48">
        <w:rPr>
          <w:i/>
          <w:iCs/>
        </w:rPr>
        <w:t>Org Goal Mapping:</w:t>
      </w:r>
      <w:r w:rsidRPr="00202E48">
        <w:t> Ensures client satisfaction and continuous improvement. </w:t>
      </w:r>
    </w:p>
    <w:p w14:paraId="67CDE4C8" w14:textId="77777777" w:rsidR="00202E48" w:rsidRPr="00202E48" w:rsidRDefault="00202E48" w:rsidP="00C34B03">
      <w:pPr>
        <w:numPr>
          <w:ilvl w:val="0"/>
          <w:numId w:val="37"/>
        </w:numPr>
      </w:pPr>
      <w:r w:rsidRPr="00202E48">
        <w:rPr>
          <w:b/>
          <w:bCs/>
        </w:rPr>
        <w:t>Annual Offsite, Training, &amp; Recognition Programs</w:t>
      </w:r>
      <w:r w:rsidRPr="00202E48">
        <w:t> </w:t>
      </w:r>
    </w:p>
    <w:p w14:paraId="60CEB076" w14:textId="77777777" w:rsidR="00202E48" w:rsidRPr="00202E48" w:rsidRDefault="00202E48" w:rsidP="00C34B03">
      <w:pPr>
        <w:numPr>
          <w:ilvl w:val="0"/>
          <w:numId w:val="38"/>
        </w:numPr>
      </w:pPr>
      <w:r w:rsidRPr="00202E48">
        <w:rPr>
          <w:i/>
          <w:iCs/>
        </w:rPr>
        <w:t>Owner:</w:t>
      </w:r>
      <w:r w:rsidRPr="00202E48">
        <w:t> HR </w:t>
      </w:r>
    </w:p>
    <w:p w14:paraId="7454769B" w14:textId="77777777" w:rsidR="00202E48" w:rsidRPr="00202E48" w:rsidRDefault="00202E48" w:rsidP="00C34B03">
      <w:pPr>
        <w:numPr>
          <w:ilvl w:val="0"/>
          <w:numId w:val="39"/>
        </w:numPr>
      </w:pPr>
      <w:r w:rsidRPr="00202E48">
        <w:rPr>
          <w:i/>
          <w:iCs/>
        </w:rPr>
        <w:t>Objective:</w:t>
      </w:r>
      <w:r w:rsidRPr="00202E48">
        <w:t> Organize annual offsite, launch employee training, and implement recognition initiatives. </w:t>
      </w:r>
    </w:p>
    <w:p w14:paraId="67570D0B" w14:textId="77777777" w:rsidR="00202E48" w:rsidRPr="00202E48" w:rsidRDefault="00202E48" w:rsidP="00C34B03">
      <w:pPr>
        <w:numPr>
          <w:ilvl w:val="0"/>
          <w:numId w:val="40"/>
        </w:numPr>
      </w:pPr>
      <w:r w:rsidRPr="00202E48">
        <w:rPr>
          <w:i/>
          <w:iCs/>
        </w:rPr>
        <w:t>Org Goal Mapping:</w:t>
      </w:r>
      <w:r w:rsidRPr="00202E48">
        <w:t> Enhances culture, engagement, and retention. </w:t>
      </w:r>
    </w:p>
    <w:p w14:paraId="119C5F34" w14:textId="77777777" w:rsidR="00202E48" w:rsidRPr="00202E48" w:rsidRDefault="00202E48" w:rsidP="00C34B03">
      <w:pPr>
        <w:numPr>
          <w:ilvl w:val="0"/>
          <w:numId w:val="41"/>
        </w:numPr>
      </w:pPr>
      <w:r w:rsidRPr="00202E48">
        <w:rPr>
          <w:b/>
          <w:bCs/>
        </w:rPr>
        <w:t>Marketing &amp; Account Management Rhythm</w:t>
      </w:r>
      <w:r w:rsidRPr="00202E48">
        <w:t> </w:t>
      </w:r>
    </w:p>
    <w:p w14:paraId="36FCF933" w14:textId="77777777" w:rsidR="00202E48" w:rsidRPr="00202E48" w:rsidRDefault="00202E48" w:rsidP="00C34B03">
      <w:pPr>
        <w:numPr>
          <w:ilvl w:val="0"/>
          <w:numId w:val="42"/>
        </w:numPr>
      </w:pPr>
      <w:r w:rsidRPr="00202E48">
        <w:rPr>
          <w:i/>
          <w:iCs/>
        </w:rPr>
        <w:t>Owner:</w:t>
      </w:r>
      <w:r w:rsidRPr="00202E48">
        <w:t> Marketing </w:t>
      </w:r>
    </w:p>
    <w:p w14:paraId="21F0F2EB" w14:textId="77777777" w:rsidR="00202E48" w:rsidRPr="00202E48" w:rsidRDefault="00202E48" w:rsidP="00C34B03">
      <w:pPr>
        <w:numPr>
          <w:ilvl w:val="0"/>
          <w:numId w:val="43"/>
        </w:numPr>
      </w:pPr>
      <w:r w:rsidRPr="00202E48">
        <w:rPr>
          <w:i/>
          <w:iCs/>
        </w:rPr>
        <w:t>Objective:</w:t>
      </w:r>
      <w:r w:rsidRPr="00202E48">
        <w:t> Establish regular touchpoints with clients/prospects about new offerings. </w:t>
      </w:r>
    </w:p>
    <w:p w14:paraId="33A3EF99" w14:textId="77777777" w:rsidR="00202E48" w:rsidRPr="00202E48" w:rsidRDefault="00202E48" w:rsidP="00C34B03">
      <w:pPr>
        <w:numPr>
          <w:ilvl w:val="0"/>
          <w:numId w:val="44"/>
        </w:numPr>
      </w:pPr>
      <w:r w:rsidRPr="00202E48">
        <w:rPr>
          <w:i/>
          <w:iCs/>
        </w:rPr>
        <w:t>Org Goal Mapping:</w:t>
      </w:r>
      <w:r w:rsidRPr="00202E48">
        <w:t> Drives brand presence and supports sales enablement. </w:t>
      </w:r>
    </w:p>
    <w:p w14:paraId="332B8C56" w14:textId="77777777" w:rsidR="00202E48" w:rsidRPr="00202E48" w:rsidRDefault="00202E48" w:rsidP="00C34B03">
      <w:pPr>
        <w:numPr>
          <w:ilvl w:val="0"/>
          <w:numId w:val="45"/>
        </w:numPr>
      </w:pPr>
      <w:r w:rsidRPr="00202E48">
        <w:rPr>
          <w:b/>
          <w:bCs/>
        </w:rPr>
        <w:t>Operational Efficiency &amp; Financial Discipline</w:t>
      </w:r>
      <w:r w:rsidRPr="00202E48">
        <w:t> </w:t>
      </w:r>
    </w:p>
    <w:p w14:paraId="28B38B39" w14:textId="77777777" w:rsidR="00202E48" w:rsidRPr="00202E48" w:rsidRDefault="00202E48" w:rsidP="00C34B03">
      <w:pPr>
        <w:numPr>
          <w:ilvl w:val="0"/>
          <w:numId w:val="46"/>
        </w:numPr>
      </w:pPr>
      <w:r w:rsidRPr="00202E48">
        <w:rPr>
          <w:i/>
          <w:iCs/>
        </w:rPr>
        <w:t>Owner:</w:t>
      </w:r>
      <w:r w:rsidRPr="00202E48">
        <w:t> Finance/Operations </w:t>
      </w:r>
    </w:p>
    <w:p w14:paraId="0AF0C43B" w14:textId="77777777" w:rsidR="00202E48" w:rsidRPr="00202E48" w:rsidRDefault="00202E48" w:rsidP="00C34B03">
      <w:pPr>
        <w:numPr>
          <w:ilvl w:val="0"/>
          <w:numId w:val="47"/>
        </w:numPr>
      </w:pPr>
      <w:r w:rsidRPr="00202E48">
        <w:rPr>
          <w:i/>
          <w:iCs/>
        </w:rPr>
        <w:t>Objective:</w:t>
      </w:r>
      <w:r w:rsidRPr="00202E48">
        <w:t> Achieve margin targets, reduce SG&amp;A, and optimize cost management. </w:t>
      </w:r>
    </w:p>
    <w:p w14:paraId="51A4B997" w14:textId="77777777" w:rsidR="00202E48" w:rsidRPr="00202E48" w:rsidRDefault="00202E48" w:rsidP="00C34B03">
      <w:pPr>
        <w:numPr>
          <w:ilvl w:val="0"/>
          <w:numId w:val="48"/>
        </w:numPr>
      </w:pPr>
      <w:r w:rsidRPr="00202E48">
        <w:rPr>
          <w:i/>
          <w:iCs/>
        </w:rPr>
        <w:t>Org Goal Mapping:</w:t>
      </w:r>
      <w:r w:rsidRPr="00202E48">
        <w:t> Supports profit and scalability. </w:t>
      </w:r>
    </w:p>
    <w:p w14:paraId="7B847557" w14:textId="414D1BF4" w:rsidR="00D763A2" w:rsidRPr="00202E48" w:rsidRDefault="00D763A2" w:rsidP="000673DC">
      <w:pPr>
        <w:pStyle w:val="Heading2"/>
      </w:pPr>
    </w:p>
    <w:p w14:paraId="14F19B1F" w14:textId="77777777" w:rsidR="00D763A2" w:rsidRPr="00202E48" w:rsidRDefault="00D763A2" w:rsidP="00202E48"/>
    <w:p w14:paraId="78701893" w14:textId="77777777" w:rsidR="00202E48" w:rsidRPr="00202E48" w:rsidRDefault="00202E48" w:rsidP="00202E48">
      <w:r w:rsidRPr="00202E48">
        <w:t>Meeting Rhythm </w:t>
      </w:r>
    </w:p>
    <w:p w14:paraId="7F6BBFC0" w14:textId="77777777" w:rsidR="00202E48" w:rsidRPr="00202E48" w:rsidRDefault="00202E48" w:rsidP="00C34B03">
      <w:pPr>
        <w:numPr>
          <w:ilvl w:val="0"/>
          <w:numId w:val="49"/>
        </w:numPr>
      </w:pPr>
      <w:r w:rsidRPr="00202E48">
        <w:rPr>
          <w:b/>
          <w:bCs/>
        </w:rPr>
        <w:t>Annual Planning:</w:t>
      </w:r>
      <w:r w:rsidRPr="00202E48">
        <w:t> Set strategic direction and annual targets </w:t>
      </w:r>
    </w:p>
    <w:p w14:paraId="63A82ECB" w14:textId="77777777" w:rsidR="00202E48" w:rsidRPr="00202E48" w:rsidRDefault="00202E48" w:rsidP="00C34B03">
      <w:pPr>
        <w:numPr>
          <w:ilvl w:val="0"/>
          <w:numId w:val="50"/>
        </w:numPr>
      </w:pPr>
      <w:r w:rsidRPr="00202E48">
        <w:rPr>
          <w:b/>
          <w:bCs/>
        </w:rPr>
        <w:t>Quarterly Planning:</w:t>
      </w:r>
      <w:r w:rsidRPr="00202E48">
        <w:t> Define rocks and priorities for each quarter </w:t>
      </w:r>
    </w:p>
    <w:p w14:paraId="4618204D" w14:textId="77777777" w:rsidR="00202E48" w:rsidRPr="00202E48" w:rsidRDefault="00202E48" w:rsidP="00C34B03">
      <w:pPr>
        <w:numPr>
          <w:ilvl w:val="0"/>
          <w:numId w:val="51"/>
        </w:numPr>
      </w:pPr>
      <w:r w:rsidRPr="00202E48">
        <w:rPr>
          <w:b/>
          <w:bCs/>
        </w:rPr>
        <w:lastRenderedPageBreak/>
        <w:t>Weekly Focus Meetings:</w:t>
      </w:r>
      <w:r w:rsidRPr="00202E48">
        <w:t> Track progress, address blockers, maintain alignment </w:t>
      </w:r>
    </w:p>
    <w:p w14:paraId="269BFBCC" w14:textId="77777777" w:rsidR="00202E48" w:rsidRPr="00202E48" w:rsidRDefault="00202E48" w:rsidP="00C34B03">
      <w:pPr>
        <w:numPr>
          <w:ilvl w:val="0"/>
          <w:numId w:val="52"/>
        </w:numPr>
      </w:pPr>
      <w:r w:rsidRPr="00202E48">
        <w:rPr>
          <w:b/>
          <w:bCs/>
        </w:rPr>
        <w:t>Scorecard:</w:t>
      </w:r>
      <w:r w:rsidRPr="00202E48">
        <w:t> Monitor key metrics (revenue, profit, CSAT, NPS, engagement, efficiency) </w:t>
      </w:r>
    </w:p>
    <w:p w14:paraId="0C303FFE" w14:textId="299B519B" w:rsidR="00202E48" w:rsidRPr="00202E48" w:rsidRDefault="00202E48" w:rsidP="00202E48">
      <w:r w:rsidRPr="00202E48">
        <w:t> </w:t>
      </w:r>
    </w:p>
    <w:p w14:paraId="3213B43D" w14:textId="77777777" w:rsidR="00202E48" w:rsidRPr="00202E48" w:rsidRDefault="00202E48" w:rsidP="00202E48">
      <w:r w:rsidRPr="00202E48">
        <w:t>Summary Statistics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202E48" w:rsidRPr="00202E48" w14:paraId="6CBDE1D8"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38F64E25" w14:textId="77777777" w:rsidR="00202E48" w:rsidRPr="00202E48" w:rsidRDefault="00202E48" w:rsidP="00202E48">
            <w:pPr>
              <w:rPr>
                <w:b/>
                <w:bCs/>
              </w:rPr>
            </w:pPr>
            <w:r w:rsidRPr="00202E48">
              <w:rPr>
                <w:b/>
                <w:bCs/>
              </w:rPr>
              <w:t>Metric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5C20ADF1" w14:textId="77777777" w:rsidR="00202E48" w:rsidRPr="00202E48" w:rsidRDefault="00202E48" w:rsidP="00202E48">
            <w:pPr>
              <w:rPr>
                <w:b/>
                <w:bCs/>
              </w:rPr>
            </w:pPr>
            <w:r w:rsidRPr="00202E48">
              <w:rPr>
                <w:b/>
                <w:bCs/>
              </w:rPr>
              <w:t>Value </w:t>
            </w:r>
          </w:p>
        </w:tc>
      </w:tr>
      <w:tr w:rsidR="00202E48" w:rsidRPr="00202E48" w14:paraId="33944CAB"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4B8E1FDE" w14:textId="77777777" w:rsidR="00202E48" w:rsidRPr="00202E48" w:rsidRDefault="00202E48" w:rsidP="00202E48">
            <w:pPr>
              <w:rPr>
                <w:b/>
                <w:bCs/>
              </w:rPr>
            </w:pPr>
            <w:r w:rsidRPr="00202E48">
              <w:rPr>
                <w:b/>
                <w:bCs/>
              </w:rPr>
              <w:t>Total Objectives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26695FFE" w14:textId="77777777" w:rsidR="00202E48" w:rsidRPr="00202E48" w:rsidRDefault="00202E48" w:rsidP="00202E48">
            <w:r w:rsidRPr="00202E48">
              <w:t>12 </w:t>
            </w:r>
          </w:p>
        </w:tc>
      </w:tr>
      <w:tr w:rsidR="00202E48" w:rsidRPr="00202E48" w14:paraId="04255D5F"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5B4E1B34" w14:textId="77777777" w:rsidR="00202E48" w:rsidRPr="00202E48" w:rsidRDefault="00202E48" w:rsidP="00202E48">
            <w:pPr>
              <w:rPr>
                <w:b/>
                <w:bCs/>
              </w:rPr>
            </w:pPr>
            <w:r w:rsidRPr="00202E48">
              <w:rPr>
                <w:b/>
                <w:bCs/>
              </w:rPr>
              <w:t>Completed Objectives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5E7686FC" w14:textId="77777777" w:rsidR="00202E48" w:rsidRPr="00202E48" w:rsidRDefault="00202E48" w:rsidP="00202E48">
            <w:r w:rsidRPr="00202E48">
              <w:t>0 (new year) </w:t>
            </w:r>
          </w:p>
        </w:tc>
      </w:tr>
      <w:tr w:rsidR="00202E48" w:rsidRPr="00202E48" w14:paraId="6BF13D32"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287BC79A" w14:textId="77777777" w:rsidR="00202E48" w:rsidRPr="00202E48" w:rsidRDefault="00202E48" w:rsidP="00202E48">
            <w:pPr>
              <w:rPr>
                <w:b/>
                <w:bCs/>
              </w:rPr>
            </w:pPr>
            <w:r w:rsidRPr="00202E48">
              <w:rPr>
                <w:b/>
                <w:bCs/>
              </w:rPr>
              <w:t>Average Progress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2FA51A5D" w14:textId="77777777" w:rsidR="00202E48" w:rsidRPr="00202E48" w:rsidRDefault="00202E48" w:rsidP="00202E48">
            <w:r w:rsidRPr="00202E48">
              <w:t>0% </w:t>
            </w:r>
          </w:p>
        </w:tc>
      </w:tr>
      <w:tr w:rsidR="00202E48" w:rsidRPr="00202E48" w14:paraId="529DD9DA"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20C59815" w14:textId="77777777" w:rsidR="00202E48" w:rsidRPr="00202E48" w:rsidRDefault="00202E48" w:rsidP="00202E48">
            <w:pPr>
              <w:rPr>
                <w:b/>
                <w:bCs/>
              </w:rPr>
            </w:pPr>
            <w:r w:rsidRPr="00202E48">
              <w:rPr>
                <w:b/>
                <w:bCs/>
              </w:rPr>
              <w:t>Total Big Rocks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57682D47" w14:textId="77777777" w:rsidR="00202E48" w:rsidRPr="00202E48" w:rsidRDefault="00202E48" w:rsidP="00202E48">
            <w:r w:rsidRPr="00202E48">
              <w:t>8 </w:t>
            </w:r>
          </w:p>
        </w:tc>
      </w:tr>
      <w:tr w:rsidR="00202E48" w:rsidRPr="00202E48" w14:paraId="5048757C"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0CBB70F7" w14:textId="77777777" w:rsidR="00202E48" w:rsidRPr="00202E48" w:rsidRDefault="00202E48" w:rsidP="00202E48">
            <w:pPr>
              <w:rPr>
                <w:b/>
                <w:bCs/>
              </w:rPr>
            </w:pPr>
            <w:r w:rsidRPr="00202E48">
              <w:rPr>
                <w:b/>
                <w:bCs/>
              </w:rPr>
              <w:t>Completed Big Rocks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0DE9755F" w14:textId="77777777" w:rsidR="00202E48" w:rsidRPr="00202E48" w:rsidRDefault="00202E48" w:rsidP="00202E48">
            <w:r w:rsidRPr="00202E48">
              <w:t>0 </w:t>
            </w:r>
          </w:p>
        </w:tc>
      </w:tr>
      <w:tr w:rsidR="00202E48" w:rsidRPr="00202E48" w14:paraId="4246E4B5" w14:textId="77777777">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06CFE3D4" w14:textId="77777777" w:rsidR="00202E48" w:rsidRPr="00202E48" w:rsidRDefault="00202E48" w:rsidP="00202E48">
            <w:pPr>
              <w:rPr>
                <w:b/>
                <w:bCs/>
              </w:rPr>
            </w:pPr>
            <w:r w:rsidRPr="00202E48">
              <w:rPr>
                <w:b/>
                <w:bCs/>
              </w:rPr>
              <w:t>Total Teams </w:t>
            </w:r>
          </w:p>
        </w:tc>
        <w:tc>
          <w:tcPr>
            <w:tcW w:w="4500" w:type="dxa"/>
            <w:tcBorders>
              <w:top w:val="single" w:sz="4" w:space="0" w:color="auto"/>
              <w:left w:val="single" w:sz="4" w:space="0" w:color="auto"/>
              <w:bottom w:val="single" w:sz="4" w:space="0" w:color="auto"/>
              <w:right w:val="single" w:sz="4" w:space="0" w:color="auto"/>
            </w:tcBorders>
            <w:vAlign w:val="center"/>
            <w:hideMark/>
          </w:tcPr>
          <w:p w14:paraId="7063DDF5" w14:textId="77777777" w:rsidR="00202E48" w:rsidRPr="00202E48" w:rsidRDefault="00202E48" w:rsidP="00202E48">
            <w:r w:rsidRPr="00202E48">
              <w:t>6 </w:t>
            </w:r>
          </w:p>
        </w:tc>
      </w:tr>
    </w:tbl>
    <w:p w14:paraId="34C0D264" w14:textId="77777777" w:rsidR="00202E48" w:rsidRPr="00202E48" w:rsidRDefault="00202E48" w:rsidP="00202E48">
      <w:r w:rsidRPr="00202E48">
        <w:t> </w:t>
      </w:r>
    </w:p>
    <w:p w14:paraId="6454099D" w14:textId="77777777" w:rsidR="00202E48" w:rsidRPr="00202E48" w:rsidRDefault="00202E48" w:rsidP="00202E48">
      <w:r w:rsidRPr="00202E48">
        <w:t>Outstanding Research &amp; Next Steps </w:t>
      </w:r>
    </w:p>
    <w:p w14:paraId="0701AA39" w14:textId="77777777" w:rsidR="00202E48" w:rsidRPr="00202E48" w:rsidRDefault="00202E48" w:rsidP="00C34B03">
      <w:pPr>
        <w:numPr>
          <w:ilvl w:val="0"/>
          <w:numId w:val="53"/>
        </w:numPr>
      </w:pPr>
      <w:r w:rsidRPr="00202E48">
        <w:rPr>
          <w:b/>
          <w:bCs/>
        </w:rPr>
        <w:t>New Sector:</w:t>
      </w:r>
      <w:r w:rsidRPr="00202E48">
        <w:t> Conduct market analysis to identify and define the next growth sector. </w:t>
      </w:r>
    </w:p>
    <w:p w14:paraId="65EC0C8B" w14:textId="77777777" w:rsidR="00202E48" w:rsidRPr="00202E48" w:rsidRDefault="00202E48" w:rsidP="00C34B03">
      <w:pPr>
        <w:numPr>
          <w:ilvl w:val="0"/>
          <w:numId w:val="54"/>
        </w:numPr>
      </w:pPr>
      <w:r w:rsidRPr="00202E48">
        <w:rPr>
          <w:b/>
          <w:bCs/>
        </w:rPr>
        <w:t>CSAT/NPS Cadence:</w:t>
      </w:r>
      <w:r w:rsidRPr="00202E48">
        <w:t> Develop quarterly survey and reporting rhythm for both metrics. </w:t>
      </w:r>
    </w:p>
    <w:p w14:paraId="2BAA2769" w14:textId="77777777" w:rsidR="00202E48" w:rsidRPr="00202E48" w:rsidRDefault="00202E48" w:rsidP="00C34B03">
      <w:pPr>
        <w:numPr>
          <w:ilvl w:val="0"/>
          <w:numId w:val="55"/>
        </w:numPr>
      </w:pPr>
      <w:r w:rsidRPr="00202E48">
        <w:rPr>
          <w:b/>
          <w:bCs/>
        </w:rPr>
        <w:t>Product Strategy:</w:t>
      </w:r>
      <w:r w:rsidRPr="00202E48">
        <w:t> Begin with sales to existing clients, then evaluate broader market entry. </w:t>
      </w:r>
    </w:p>
    <w:p w14:paraId="39B6A4BC" w14:textId="77777777" w:rsidR="00202E48" w:rsidRPr="00202E48" w:rsidRDefault="00202E48" w:rsidP="00C34B03">
      <w:pPr>
        <w:numPr>
          <w:ilvl w:val="0"/>
          <w:numId w:val="56"/>
        </w:numPr>
      </w:pPr>
      <w:r w:rsidRPr="00202E48">
        <w:rPr>
          <w:b/>
          <w:bCs/>
        </w:rPr>
        <w:t>IT:</w:t>
      </w:r>
      <w:r w:rsidRPr="00202E48">
        <w:t> Continue to improve information architecture, rollout more internal agents, and enhance security/compliance. </w:t>
      </w:r>
    </w:p>
    <w:p w14:paraId="2EDAA5FA" w14:textId="77777777" w:rsidR="00202E48" w:rsidRPr="00202E48" w:rsidRDefault="00202E48" w:rsidP="00C34B03">
      <w:pPr>
        <w:numPr>
          <w:ilvl w:val="0"/>
          <w:numId w:val="57"/>
        </w:numPr>
      </w:pPr>
      <w:r w:rsidRPr="00202E48">
        <w:rPr>
          <w:b/>
          <w:bCs/>
        </w:rPr>
        <w:t>HR:</w:t>
      </w:r>
      <w:r w:rsidRPr="00202E48">
        <w:t> Set annual targets for offsite, training, and recognition. </w:t>
      </w:r>
    </w:p>
    <w:p w14:paraId="473018CD" w14:textId="77777777" w:rsidR="00202E48" w:rsidRPr="00202E48" w:rsidRDefault="00202E48" w:rsidP="00202E48"/>
    <w:p w14:paraId="522024D6" w14:textId="77777777" w:rsidR="00193A41" w:rsidRPr="00153CDA" w:rsidRDefault="00193A41" w:rsidP="00AC4335"/>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4172A" w14:textId="77777777" w:rsidR="00437A4B" w:rsidRDefault="00437A4B" w:rsidP="003A3465">
      <w:pPr>
        <w:spacing w:after="0" w:line="240" w:lineRule="auto"/>
      </w:pPr>
      <w:r>
        <w:separator/>
      </w:r>
    </w:p>
  </w:endnote>
  <w:endnote w:type="continuationSeparator" w:id="0">
    <w:p w14:paraId="1E34426B" w14:textId="77777777" w:rsidR="00437A4B" w:rsidRDefault="00437A4B" w:rsidP="003A3465">
      <w:pPr>
        <w:spacing w:after="0" w:line="240" w:lineRule="auto"/>
      </w:pPr>
      <w:r>
        <w:continuationSeparator/>
      </w:r>
    </w:p>
  </w:endnote>
  <w:endnote w:type="continuationNotice" w:id="1">
    <w:p w14:paraId="4392F63A" w14:textId="77777777" w:rsidR="00437A4B" w:rsidRDefault="00437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7D070B59"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124B5B15"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04D68" w14:textId="77777777" w:rsidR="00437A4B" w:rsidRDefault="00437A4B" w:rsidP="003A3465">
      <w:pPr>
        <w:spacing w:after="0" w:line="240" w:lineRule="auto"/>
      </w:pPr>
      <w:r>
        <w:separator/>
      </w:r>
    </w:p>
  </w:footnote>
  <w:footnote w:type="continuationSeparator" w:id="0">
    <w:p w14:paraId="7555BD52" w14:textId="77777777" w:rsidR="00437A4B" w:rsidRDefault="00437A4B" w:rsidP="003A3465">
      <w:pPr>
        <w:spacing w:after="0" w:line="240" w:lineRule="auto"/>
      </w:pPr>
      <w:r>
        <w:continuationSeparator/>
      </w:r>
    </w:p>
  </w:footnote>
  <w:footnote w:type="continuationNotice" w:id="1">
    <w:p w14:paraId="243B0A36" w14:textId="77777777" w:rsidR="00437A4B" w:rsidRDefault="00437A4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D6A"/>
    <w:multiLevelType w:val="multilevel"/>
    <w:tmpl w:val="ABC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63911"/>
    <w:multiLevelType w:val="multilevel"/>
    <w:tmpl w:val="FFD2B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7599B"/>
    <w:multiLevelType w:val="multilevel"/>
    <w:tmpl w:val="BD1671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1F3BED"/>
    <w:multiLevelType w:val="multilevel"/>
    <w:tmpl w:val="481026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BD62B4"/>
    <w:multiLevelType w:val="multilevel"/>
    <w:tmpl w:val="AE1E67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96C1F8C"/>
    <w:multiLevelType w:val="multilevel"/>
    <w:tmpl w:val="03C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836641"/>
    <w:multiLevelType w:val="multilevel"/>
    <w:tmpl w:val="379A7F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AD65BC5"/>
    <w:multiLevelType w:val="multilevel"/>
    <w:tmpl w:val="C416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F057DD"/>
    <w:multiLevelType w:val="multilevel"/>
    <w:tmpl w:val="DD8A7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27BB5"/>
    <w:multiLevelType w:val="multilevel"/>
    <w:tmpl w:val="3BEC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085B68"/>
    <w:multiLevelType w:val="multilevel"/>
    <w:tmpl w:val="DFD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2240B1"/>
    <w:multiLevelType w:val="multilevel"/>
    <w:tmpl w:val="2AF4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6B28C4"/>
    <w:multiLevelType w:val="multilevel"/>
    <w:tmpl w:val="2596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752270"/>
    <w:multiLevelType w:val="multilevel"/>
    <w:tmpl w:val="CD3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93781"/>
    <w:multiLevelType w:val="multilevel"/>
    <w:tmpl w:val="334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18245B"/>
    <w:multiLevelType w:val="multilevel"/>
    <w:tmpl w:val="E84C35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B221E80"/>
    <w:multiLevelType w:val="multilevel"/>
    <w:tmpl w:val="7C2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C7064F"/>
    <w:multiLevelType w:val="multilevel"/>
    <w:tmpl w:val="48D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6105CB"/>
    <w:multiLevelType w:val="multilevel"/>
    <w:tmpl w:val="FE2C81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0EC33CB"/>
    <w:multiLevelType w:val="multilevel"/>
    <w:tmpl w:val="75A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847CD2"/>
    <w:multiLevelType w:val="multilevel"/>
    <w:tmpl w:val="A18C02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844958"/>
    <w:multiLevelType w:val="multilevel"/>
    <w:tmpl w:val="DF1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215E35"/>
    <w:multiLevelType w:val="multilevel"/>
    <w:tmpl w:val="C2F0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4220A"/>
    <w:multiLevelType w:val="multilevel"/>
    <w:tmpl w:val="FE6E8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0E63707"/>
    <w:multiLevelType w:val="multilevel"/>
    <w:tmpl w:val="A5623D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B26BA"/>
    <w:multiLevelType w:val="multilevel"/>
    <w:tmpl w:val="C17A01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56F2EE0"/>
    <w:multiLevelType w:val="multilevel"/>
    <w:tmpl w:val="EEC455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5EB2748"/>
    <w:multiLevelType w:val="multilevel"/>
    <w:tmpl w:val="55482B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1B50BB"/>
    <w:multiLevelType w:val="multilevel"/>
    <w:tmpl w:val="D15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97467"/>
    <w:multiLevelType w:val="multilevel"/>
    <w:tmpl w:val="CEC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77008B"/>
    <w:multiLevelType w:val="multilevel"/>
    <w:tmpl w:val="F51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A334B"/>
    <w:multiLevelType w:val="multilevel"/>
    <w:tmpl w:val="169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4049C"/>
    <w:multiLevelType w:val="multilevel"/>
    <w:tmpl w:val="2DA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265E9"/>
    <w:multiLevelType w:val="multilevel"/>
    <w:tmpl w:val="DF7C3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C01A0"/>
    <w:multiLevelType w:val="multilevel"/>
    <w:tmpl w:val="0A024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B4D0B8F"/>
    <w:multiLevelType w:val="multilevel"/>
    <w:tmpl w:val="457AC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D144F75"/>
    <w:multiLevelType w:val="multilevel"/>
    <w:tmpl w:val="0F42B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DE59B8"/>
    <w:multiLevelType w:val="multilevel"/>
    <w:tmpl w:val="587E2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4F525090"/>
    <w:multiLevelType w:val="multilevel"/>
    <w:tmpl w:val="D0643D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1B25A5A"/>
    <w:multiLevelType w:val="multilevel"/>
    <w:tmpl w:val="FF701C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DC3D3C"/>
    <w:multiLevelType w:val="multilevel"/>
    <w:tmpl w:val="D3F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2E7BAD"/>
    <w:multiLevelType w:val="multilevel"/>
    <w:tmpl w:val="EFF4FF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5BB2DB1"/>
    <w:multiLevelType w:val="multilevel"/>
    <w:tmpl w:val="28B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E5066"/>
    <w:multiLevelType w:val="multilevel"/>
    <w:tmpl w:val="560ED8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D638F7"/>
    <w:multiLevelType w:val="multilevel"/>
    <w:tmpl w:val="14C66A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5B3A18A7"/>
    <w:multiLevelType w:val="multilevel"/>
    <w:tmpl w:val="DB56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592EC4"/>
    <w:multiLevelType w:val="multilevel"/>
    <w:tmpl w:val="BEB6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B46013"/>
    <w:multiLevelType w:val="multilevel"/>
    <w:tmpl w:val="0F9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380981"/>
    <w:multiLevelType w:val="multilevel"/>
    <w:tmpl w:val="AF54B2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C491AD2"/>
    <w:multiLevelType w:val="multilevel"/>
    <w:tmpl w:val="50CA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E763CF"/>
    <w:multiLevelType w:val="multilevel"/>
    <w:tmpl w:val="836C48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5D2F154E"/>
    <w:multiLevelType w:val="multilevel"/>
    <w:tmpl w:val="007E45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5D6360E3"/>
    <w:multiLevelType w:val="multilevel"/>
    <w:tmpl w:val="63EA8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5F493840"/>
    <w:multiLevelType w:val="multilevel"/>
    <w:tmpl w:val="6D64FB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5F895CBE"/>
    <w:multiLevelType w:val="multilevel"/>
    <w:tmpl w:val="6EA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BF6354"/>
    <w:multiLevelType w:val="multilevel"/>
    <w:tmpl w:val="CE7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4B25C0C"/>
    <w:multiLevelType w:val="multilevel"/>
    <w:tmpl w:val="1DFCB3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DE5B46"/>
    <w:multiLevelType w:val="multilevel"/>
    <w:tmpl w:val="C5724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67125E9C"/>
    <w:multiLevelType w:val="multilevel"/>
    <w:tmpl w:val="81FE64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A5D47BB"/>
    <w:multiLevelType w:val="multilevel"/>
    <w:tmpl w:val="1B0053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6D866B11"/>
    <w:multiLevelType w:val="multilevel"/>
    <w:tmpl w:val="5048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BF1200"/>
    <w:multiLevelType w:val="multilevel"/>
    <w:tmpl w:val="6016B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71F174BF"/>
    <w:multiLevelType w:val="multilevel"/>
    <w:tmpl w:val="2AEE76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724813DD"/>
    <w:multiLevelType w:val="multilevel"/>
    <w:tmpl w:val="74FE8E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73321032"/>
    <w:multiLevelType w:val="multilevel"/>
    <w:tmpl w:val="185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E73328"/>
    <w:multiLevelType w:val="multilevel"/>
    <w:tmpl w:val="759C6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DE568E"/>
    <w:multiLevelType w:val="multilevel"/>
    <w:tmpl w:val="8D72EE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7BA6645D"/>
    <w:multiLevelType w:val="multilevel"/>
    <w:tmpl w:val="FCAAA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F598E"/>
    <w:multiLevelType w:val="multilevel"/>
    <w:tmpl w:val="BA422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09805357">
    <w:abstractNumId w:val="10"/>
  </w:num>
  <w:num w:numId="2" w16cid:durableId="1822231801">
    <w:abstractNumId w:val="12"/>
  </w:num>
  <w:num w:numId="3" w16cid:durableId="2111192795">
    <w:abstractNumId w:val="45"/>
  </w:num>
  <w:num w:numId="4" w16cid:durableId="1959339264">
    <w:abstractNumId w:val="5"/>
  </w:num>
  <w:num w:numId="5" w16cid:durableId="1418601758">
    <w:abstractNumId w:val="14"/>
  </w:num>
  <w:num w:numId="6" w16cid:durableId="1450736142">
    <w:abstractNumId w:val="19"/>
  </w:num>
  <w:num w:numId="7" w16cid:durableId="296568541">
    <w:abstractNumId w:val="29"/>
  </w:num>
  <w:num w:numId="8" w16cid:durableId="164052772">
    <w:abstractNumId w:val="40"/>
  </w:num>
  <w:num w:numId="9" w16cid:durableId="49234834">
    <w:abstractNumId w:val="16"/>
  </w:num>
  <w:num w:numId="10" w16cid:durableId="59981633">
    <w:abstractNumId w:val="7"/>
  </w:num>
  <w:num w:numId="11" w16cid:durableId="1279794193">
    <w:abstractNumId w:val="46"/>
  </w:num>
  <w:num w:numId="12" w16cid:durableId="403068782">
    <w:abstractNumId w:val="55"/>
  </w:num>
  <w:num w:numId="13" w16cid:durableId="1728409520">
    <w:abstractNumId w:val="50"/>
  </w:num>
  <w:num w:numId="14" w16cid:durableId="247279047">
    <w:abstractNumId w:val="4"/>
  </w:num>
  <w:num w:numId="15" w16cid:durableId="670333041">
    <w:abstractNumId w:val="41"/>
  </w:num>
  <w:num w:numId="16" w16cid:durableId="1217010509">
    <w:abstractNumId w:val="38"/>
  </w:num>
  <w:num w:numId="17" w16cid:durableId="1483081403">
    <w:abstractNumId w:val="60"/>
  </w:num>
  <w:num w:numId="18" w16cid:durableId="814836092">
    <w:abstractNumId w:val="62"/>
  </w:num>
  <w:num w:numId="19" w16cid:durableId="2056537591">
    <w:abstractNumId w:val="6"/>
  </w:num>
  <w:num w:numId="20" w16cid:durableId="681250378">
    <w:abstractNumId w:val="35"/>
  </w:num>
  <w:num w:numId="21" w16cid:durableId="566037706">
    <w:abstractNumId w:val="39"/>
  </w:num>
  <w:num w:numId="22" w16cid:durableId="1342854042">
    <w:abstractNumId w:val="53"/>
  </w:num>
  <w:num w:numId="23" w16cid:durableId="427821243">
    <w:abstractNumId w:val="68"/>
  </w:num>
  <w:num w:numId="24" w16cid:durableId="1549802831">
    <w:abstractNumId w:val="15"/>
  </w:num>
  <w:num w:numId="25" w16cid:durableId="1203635352">
    <w:abstractNumId w:val="20"/>
  </w:num>
  <w:num w:numId="26" w16cid:durableId="638803472">
    <w:abstractNumId w:val="61"/>
  </w:num>
  <w:num w:numId="27" w16cid:durableId="1271091137">
    <w:abstractNumId w:val="34"/>
  </w:num>
  <w:num w:numId="28" w16cid:durableId="1379277046">
    <w:abstractNumId w:val="48"/>
  </w:num>
  <w:num w:numId="29" w16cid:durableId="141895329">
    <w:abstractNumId w:val="43"/>
  </w:num>
  <w:num w:numId="30" w16cid:durableId="1169826924">
    <w:abstractNumId w:val="26"/>
  </w:num>
  <w:num w:numId="31" w16cid:durableId="1551762787">
    <w:abstractNumId w:val="3"/>
  </w:num>
  <w:num w:numId="32" w16cid:durableId="2036270132">
    <w:abstractNumId w:val="44"/>
  </w:num>
  <w:num w:numId="33" w16cid:durableId="2052069103">
    <w:abstractNumId w:val="56"/>
  </w:num>
  <w:num w:numId="34" w16cid:durableId="2001497309">
    <w:abstractNumId w:val="63"/>
  </w:num>
  <w:num w:numId="35" w16cid:durableId="550658208">
    <w:abstractNumId w:val="25"/>
  </w:num>
  <w:num w:numId="36" w16cid:durableId="203980008">
    <w:abstractNumId w:val="18"/>
  </w:num>
  <w:num w:numId="37" w16cid:durableId="1708720591">
    <w:abstractNumId w:val="24"/>
  </w:num>
  <w:num w:numId="38" w16cid:durableId="786852686">
    <w:abstractNumId w:val="2"/>
  </w:num>
  <w:num w:numId="39" w16cid:durableId="1289895284">
    <w:abstractNumId w:val="58"/>
  </w:num>
  <w:num w:numId="40" w16cid:durableId="468088919">
    <w:abstractNumId w:val="37"/>
  </w:num>
  <w:num w:numId="41" w16cid:durableId="185757278">
    <w:abstractNumId w:val="65"/>
  </w:num>
  <w:num w:numId="42" w16cid:durableId="1439910001">
    <w:abstractNumId w:val="57"/>
  </w:num>
  <w:num w:numId="43" w16cid:durableId="2086567501">
    <w:abstractNumId w:val="51"/>
  </w:num>
  <w:num w:numId="44" w16cid:durableId="2050260264">
    <w:abstractNumId w:val="23"/>
  </w:num>
  <w:num w:numId="45" w16cid:durableId="441995214">
    <w:abstractNumId w:val="27"/>
  </w:num>
  <w:num w:numId="46" w16cid:durableId="848564810">
    <w:abstractNumId w:val="59"/>
  </w:num>
  <w:num w:numId="47" w16cid:durableId="545529467">
    <w:abstractNumId w:val="52"/>
  </w:num>
  <w:num w:numId="48" w16cid:durableId="1296106036">
    <w:abstractNumId w:val="66"/>
  </w:num>
  <w:num w:numId="49" w16cid:durableId="22294863">
    <w:abstractNumId w:val="21"/>
  </w:num>
  <w:num w:numId="50" w16cid:durableId="1571037212">
    <w:abstractNumId w:val="64"/>
  </w:num>
  <w:num w:numId="51" w16cid:durableId="204754215">
    <w:abstractNumId w:val="9"/>
  </w:num>
  <w:num w:numId="52" w16cid:durableId="413666770">
    <w:abstractNumId w:val="11"/>
  </w:num>
  <w:num w:numId="53" w16cid:durableId="827791064">
    <w:abstractNumId w:val="47"/>
  </w:num>
  <w:num w:numId="54" w16cid:durableId="1003320490">
    <w:abstractNumId w:val="17"/>
  </w:num>
  <w:num w:numId="55" w16cid:durableId="592590226">
    <w:abstractNumId w:val="0"/>
  </w:num>
  <w:num w:numId="56" w16cid:durableId="1971280930">
    <w:abstractNumId w:val="54"/>
  </w:num>
  <w:num w:numId="57" w16cid:durableId="397049162">
    <w:abstractNumId w:val="49"/>
  </w:num>
  <w:num w:numId="58" w16cid:durableId="380519808">
    <w:abstractNumId w:val="8"/>
  </w:num>
  <w:num w:numId="59" w16cid:durableId="2022929673">
    <w:abstractNumId w:val="1"/>
  </w:num>
  <w:num w:numId="60" w16cid:durableId="6831974">
    <w:abstractNumId w:val="22"/>
  </w:num>
  <w:num w:numId="61" w16cid:durableId="2129082970">
    <w:abstractNumId w:val="67"/>
  </w:num>
  <w:num w:numId="62" w16cid:durableId="461964436">
    <w:abstractNumId w:val="36"/>
  </w:num>
  <w:num w:numId="63" w16cid:durableId="1731683503">
    <w:abstractNumId w:val="33"/>
  </w:num>
  <w:num w:numId="64" w16cid:durableId="854853129">
    <w:abstractNumId w:val="28"/>
  </w:num>
  <w:num w:numId="65" w16cid:durableId="1734160404">
    <w:abstractNumId w:val="32"/>
  </w:num>
  <w:num w:numId="66" w16cid:durableId="1936816847">
    <w:abstractNumId w:val="31"/>
  </w:num>
  <w:num w:numId="67" w16cid:durableId="732847862">
    <w:abstractNumId w:val="30"/>
  </w:num>
  <w:num w:numId="68" w16cid:durableId="1964337829">
    <w:abstractNumId w:val="42"/>
  </w:num>
  <w:num w:numId="69" w16cid:durableId="526483354">
    <w:abstractNumId w:val="1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8"/>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3DC"/>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2E48"/>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37A4B"/>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203"/>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356F"/>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C51E0"/>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4B03"/>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0FA8"/>
    <w:rsid w:val="00D71D92"/>
    <w:rsid w:val="00D72DD4"/>
    <w:rsid w:val="00D72F5B"/>
    <w:rsid w:val="00D74860"/>
    <w:rsid w:val="00D74A9A"/>
    <w:rsid w:val="00D763A2"/>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964C3"/>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0FF7FCC"/>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9D40E"/>
  <w15:chartTrackingRefBased/>
  <w15:docId w15:val="{28A7BCC7-2766-4DF2-B5B7-86B2A48B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e55e2c-efb2-44f6-9306-23d6fdf8656b" xsi:nil="true"/>
    <lcf76f155ced4ddcb4097134ff3c332f xmlns="978e93af-ca07-4ff8-b03e-f4b5e778051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F30D1102C7CBB44B525EB1CC2AEC65F" ma:contentTypeVersion="14" ma:contentTypeDescription="Create a new document." ma:contentTypeScope="" ma:versionID="2251fe84b7c8b2b7999b82da284671de">
  <xsd:schema xmlns:xsd="http://www.w3.org/2001/XMLSchema" xmlns:xs="http://www.w3.org/2001/XMLSchema" xmlns:p="http://schemas.microsoft.com/office/2006/metadata/properties" xmlns:ns2="978e93af-ca07-4ff8-b03e-f4b5e7780515" xmlns:ns3="6ae55e2c-efb2-44f6-9306-23d6fdf8656b" targetNamespace="http://schemas.microsoft.com/office/2006/metadata/properties" ma:root="true" ma:fieldsID="bde57034df152fd6bd2524034ced9dd5" ns2:_="" ns3:_="">
    <xsd:import namespace="978e93af-ca07-4ff8-b03e-f4b5e7780515"/>
    <xsd:import namespace="6ae55e2c-efb2-44f6-9306-23d6fdf865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e93af-ca07-4ff8-b03e-f4b5e7780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e55e2c-efb2-44f6-9306-23d6fdf865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72477a8-8019-4cda-842d-bbdd20271a25}" ma:internalName="TaxCatchAll" ma:showField="CatchAllData" ma:web="6ae55e2c-efb2-44f6-9306-23d6fdf865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2.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3.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customXml/itemProps4.xml><?xml version="1.0" encoding="utf-8"?>
<ds:datastoreItem xmlns:ds="http://schemas.openxmlformats.org/officeDocument/2006/customXml" ds:itemID="{80BB5A6A-6CAC-490A-9C82-965E7D3C5BC2}"/>
</file>

<file path=docProps/app.xml><?xml version="1.0" encoding="utf-8"?>
<Properties xmlns="http://schemas.openxmlformats.org/officeDocument/2006/extended-properties" xmlns:vt="http://schemas.openxmlformats.org/officeDocument/2006/docPropsVTypes">
  <Template>Synozur%20Document.dotx</Template>
  <TotalTime>78</TotalTime>
  <Pages>12</Pages>
  <Words>2112</Words>
  <Characters>12040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14124</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2</cp:revision>
  <dcterms:created xsi:type="dcterms:W3CDTF">2026-01-02T18:13:00Z</dcterms:created>
  <dcterms:modified xsi:type="dcterms:W3CDTF">2026-01-02T21:12:00Z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0x0101008F30D1102C7CBB44B525EB1CC2AEC65F</vt:lpwstr>
  </property>
  <property fmtid="{D5CDD505-2E9C-101B-9397-08002B2CF9AE}" pid="3" name="MediaServiceImageTags">
    <vt:lpwstr/>
  </property>
</Properties>
</file>